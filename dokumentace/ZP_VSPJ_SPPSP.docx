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635438"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635438"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End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3AC6FF89" w14:textId="211A4F78" w:rsidR="00EB0AB9" w:rsidRPr="005E66E5" w:rsidRDefault="00EB0AB9" w:rsidP="00EB0AB9">
      <w:pPr>
        <w:pStyle w:val="Zkladntext"/>
      </w:pPr>
      <w:r>
        <w:t xml:space="preserve">Tato </w:t>
      </w:r>
      <w:r w:rsidR="007B080C">
        <w:t>bakalářský</w:t>
      </w:r>
      <w:r>
        <w:t xml:space="preserve"> práce se zabývá</w:t>
      </w:r>
      <w:r w:rsidRPr="005E66E5">
        <w:t xml:space="preserve"> analýz</w:t>
      </w:r>
      <w:r>
        <w:t>o</w:t>
      </w:r>
      <w:r w:rsidRPr="005E66E5">
        <w:t>u</w:t>
      </w:r>
      <w:r>
        <w:t xml:space="preserve"> a implementací aplikace pro tvorbu studijních plánů</w:t>
      </w:r>
      <w:r w:rsidR="007B080C">
        <w:t>. A</w:t>
      </w:r>
      <w:r>
        <w:t xml:space="preserve">nalýza se skládá z datového modelu a jeho popisu, </w:t>
      </w:r>
      <w:r w:rsidR="007B080C">
        <w:t>popisu funkčnosti aplikace</w:t>
      </w:r>
      <w:r w:rsidR="007B080C">
        <w:br/>
      </w:r>
      <w:r>
        <w:t>a popisu samotné implementace.</w:t>
      </w:r>
    </w:p>
    <w:p w14:paraId="4ADA3CCD" w14:textId="77777777" w:rsidR="00FB3E37" w:rsidRPr="00D05EFD" w:rsidRDefault="00FB3E37" w:rsidP="00FB3E37">
      <w:pPr>
        <w:pStyle w:val="Nzev"/>
      </w:pPr>
      <w:r w:rsidRPr="00D05EFD">
        <w:t>Klíčová slova</w:t>
      </w:r>
    </w:p>
    <w:p w14:paraId="315B6D99" w14:textId="0B488451" w:rsidR="00FB3E37" w:rsidRPr="00D05EFD" w:rsidRDefault="00EB0AB9" w:rsidP="00A50D3A">
      <w:pPr>
        <w:pStyle w:val="Zkladntext"/>
      </w:pPr>
      <w:r>
        <w:t xml:space="preserve">C#; .Net; UML; </w:t>
      </w:r>
      <w:r w:rsidR="004505EF">
        <w:t>plán; student</w:t>
      </w:r>
    </w:p>
    <w:p w14:paraId="1B885A5B" w14:textId="77777777" w:rsidR="00FB3E37" w:rsidRPr="00D05EFD" w:rsidRDefault="00FB3E37" w:rsidP="00FB3E37">
      <w:pPr>
        <w:pStyle w:val="Nadpis1"/>
        <w:numPr>
          <w:ilvl w:val="0"/>
          <w:numId w:val="0"/>
        </w:numPr>
        <w:ind w:left="431" w:hanging="431"/>
        <w:rPr>
          <w:rFonts w:cs="Times New Roman"/>
          <w:highlight w:val="yellow"/>
        </w:rPr>
      </w:pPr>
    </w:p>
    <w:p w14:paraId="58FF0B61" w14:textId="77777777" w:rsidR="00FB3E37" w:rsidRPr="00700E9C" w:rsidRDefault="00FB3E37" w:rsidP="00FB3E37">
      <w:pPr>
        <w:pStyle w:val="Nzev"/>
      </w:pPr>
      <w:r w:rsidRPr="00700E9C">
        <w:t>Abstract</w:t>
      </w:r>
    </w:p>
    <w:p w14:paraId="690A1D49" w14:textId="77777777" w:rsidR="00FB3E37" w:rsidRPr="008B70C1" w:rsidRDefault="00FB3E37" w:rsidP="00FB3E37">
      <w:pPr>
        <w:pStyle w:val="Zkladntext"/>
      </w:pPr>
    </w:p>
    <w:p w14:paraId="441255FB" w14:textId="77777777" w:rsidR="00FB3E37" w:rsidRPr="00D05EFD" w:rsidRDefault="00FB3E37" w:rsidP="00FB3E37">
      <w:pPr>
        <w:pStyle w:val="Nzev"/>
        <w:rPr>
          <w:lang w:val="en-US"/>
        </w:rPr>
      </w:pPr>
      <w:r w:rsidRPr="00D05EFD">
        <w:rPr>
          <w:lang w:val="en-US"/>
        </w:rPr>
        <w:t>Key</w:t>
      </w:r>
      <w:r>
        <w:rPr>
          <w:lang w:val="en-US"/>
        </w:rPr>
        <w:t xml:space="preserve"> </w:t>
      </w:r>
      <w:r w:rsidRPr="00D05EFD">
        <w:rPr>
          <w:lang w:val="en-US"/>
        </w:rPr>
        <w:t>words</w:t>
      </w:r>
    </w:p>
    <w:p w14:paraId="61076648" w14:textId="44E1DBFF" w:rsidR="00A2040F" w:rsidRPr="004505EF" w:rsidRDefault="00EE7EF8" w:rsidP="00EE7EF8">
      <w:pPr>
        <w:pStyle w:val="Zkladntext"/>
        <w:rPr>
          <w:lang w:val="en-US"/>
        </w:rPr>
      </w:pPr>
      <w:r w:rsidRPr="004505EF">
        <w:rPr>
          <w:lang w:val="en-US"/>
        </w:rPr>
        <w:t xml:space="preserve">C#; .Net; UML; </w:t>
      </w:r>
      <w:r w:rsidR="004505EF" w:rsidRPr="004505EF">
        <w:rPr>
          <w:lang w:val="en-US"/>
        </w:rPr>
        <w:t>plan; student</w:t>
      </w:r>
      <w:r w:rsidR="000C684D" w:rsidRPr="004505EF">
        <w:rPr>
          <w:lang w:val="en-US"/>
        </w:rPr>
        <w:br w:type="page"/>
      </w:r>
    </w:p>
    <w:p w14:paraId="73EBB37E" w14:textId="66629709"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EndPr/>
        <w:sdtContent>
          <w:r w:rsidR="00EB0AB9">
            <w:t>bakalářská</w:t>
          </w:r>
        </w:sdtContent>
      </w:sdt>
      <w:r>
        <w:t xml:space="preserve"> práce je původní a zpracoval/a jsem ji samostatně. Prohlašuji, že citace použitých pramenů je úplná, že jsem v práci neporušil/a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práce v knihovně VŠPJ a s jejím užitím k výuce nebo k vlastní vnitřní potřebě VŠPJ.</w:t>
      </w:r>
    </w:p>
    <w:p w14:paraId="420DD70D" w14:textId="7DBC4FE5" w:rsidR="00882623" w:rsidRDefault="00882623" w:rsidP="000C684D">
      <w:pPr>
        <w:pStyle w:val="Zkladntext"/>
        <w:rPr>
          <w:szCs w:val="28"/>
        </w:rPr>
      </w:pPr>
      <w:r>
        <w:rPr>
          <w:szCs w:val="28"/>
        </w:rPr>
        <w:t xml:space="preserve">Byl/a jsem seznámen/a s tím, že na mou </w:t>
      </w:r>
      <w:r w:rsidR="00A50D3A">
        <w:rPr>
          <w:szCs w:val="28"/>
        </w:rPr>
        <w:t xml:space="preserve">mé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EndPr/>
        <w:sdtContent>
          <w:r w:rsidR="00EB0AB9">
            <w:t>bakalářskou</w:t>
          </w:r>
        </w:sdtContent>
      </w:sdt>
      <w:r w:rsidR="00A50D3A">
        <w:t xml:space="preserve"> </w:t>
      </w:r>
      <w:r>
        <w:rPr>
          <w:szCs w:val="28"/>
        </w:rPr>
        <w:t xml:space="preserve">práci se plně vztahuje </w:t>
      </w:r>
      <w:r>
        <w:rPr>
          <w:b/>
          <w:bCs/>
          <w:szCs w:val="28"/>
        </w:rPr>
        <w:t>AZ</w:t>
      </w:r>
      <w:r>
        <w:rPr>
          <w:szCs w:val="28"/>
        </w:rPr>
        <w:t>, zejména §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End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w:t>
      </w:r>
      <w:r>
        <w:rPr>
          <w:szCs w:val="28"/>
        </w:rPr>
        <w:t>práce (prodej, zapůjčení apod.).</w:t>
      </w:r>
    </w:p>
    <w:p w14:paraId="20DBE00B" w14:textId="2FECC795" w:rsidR="00882623" w:rsidRDefault="00882623" w:rsidP="000C684D">
      <w:pPr>
        <w:pStyle w:val="Zkladntext"/>
        <w:rPr>
          <w:szCs w:val="28"/>
        </w:rPr>
      </w:pPr>
      <w:r>
        <w:rPr>
          <w:szCs w:val="28"/>
        </w:rPr>
        <w:t xml:space="preserve">Jsem si vědom/a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End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7D962CC0" w:rsidR="00882623" w:rsidRDefault="00882623" w:rsidP="000C684D">
      <w:pPr>
        <w:pStyle w:val="Zkladntext"/>
      </w:pPr>
      <w:r>
        <w:t xml:space="preserve">V Jihlavě dne </w:t>
      </w:r>
      <w:sdt>
        <w:sdtPr>
          <w:id w:val="1079481508"/>
          <w:placeholder>
            <w:docPart w:val="AB795ECFE24242A2984B89F9668229C2"/>
          </w:placeholder>
          <w:date w:fullDate="2019-03-20T00:00:00Z">
            <w:dateFormat w:val="d. MMMM yyyy"/>
            <w:lid w:val="cs-CZ"/>
            <w:storeMappedDataAs w:val="dateTime"/>
            <w:calendar w:val="gregorian"/>
          </w:date>
        </w:sdtPr>
        <w:sdtEndPr/>
        <w:sdtContent>
          <w:r w:rsidR="00EB0AB9">
            <w:t>20. března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0FFD9D95" w:rsidR="00FB3E37" w:rsidRDefault="00882623" w:rsidP="00882623">
      <w:pPr>
        <w:ind w:left="4536"/>
        <w:jc w:val="center"/>
      </w:pPr>
      <w:r w:rsidRPr="00024CD2">
        <w:t>Podpis</w:t>
      </w:r>
      <w:r>
        <w:t xml:space="preserve"> studenta</w:t>
      </w:r>
      <w:bookmarkStart w:id="1" w:name="_GoBack"/>
      <w:bookmarkEnd w:id="1"/>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60B94789" w:rsidR="00FB3E37" w:rsidRDefault="00FB3E37" w:rsidP="00FB3E37">
      <w:pPr>
        <w:spacing w:after="180" w:line="360" w:lineRule="auto"/>
        <w:jc w:val="both"/>
      </w:pPr>
      <w:r w:rsidRPr="00FB3E37">
        <w:rPr>
          <w:i/>
        </w:rPr>
        <w:t xml:space="preserve">Na tomto místě </w:t>
      </w:r>
      <w:r w:rsidR="00D83AA8">
        <w:rPr>
          <w:i/>
        </w:rPr>
        <w:t xml:space="preserve">bych rád poděkoval svému vedoucímu doc. Ing. Karlovi Richtovi, CSc. </w:t>
      </w:r>
      <w:r w:rsidR="00906E63">
        <w:rPr>
          <w:i/>
        </w:rPr>
        <w:br/>
      </w:r>
      <w:r w:rsidR="00D83AA8">
        <w:rPr>
          <w:i/>
        </w:rPr>
        <w:t>Za vedení a možnosti vytvářet tuto práci pod jeho vedením. Dále bych rád poděkoval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7C5D18A9" w14:textId="78C89174" w:rsidR="00A339DF" w:rsidRDefault="006576AB">
      <w:pPr>
        <w:pStyle w:val="Obsah1"/>
        <w:tabs>
          <w:tab w:val="right" w:leader="dot" w:pos="849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62125" w:history="1">
        <w:r w:rsidR="00A339DF" w:rsidRPr="00AF7F75">
          <w:rPr>
            <w:rStyle w:val="Hypertextovodkaz"/>
            <w:noProof/>
          </w:rPr>
          <w:t>Úvod</w:t>
        </w:r>
        <w:r w:rsidR="00A339DF">
          <w:rPr>
            <w:noProof/>
            <w:webHidden/>
          </w:rPr>
          <w:tab/>
        </w:r>
        <w:r w:rsidR="00A339DF">
          <w:rPr>
            <w:noProof/>
            <w:webHidden/>
          </w:rPr>
          <w:fldChar w:fldCharType="begin"/>
        </w:r>
        <w:r w:rsidR="00A339DF">
          <w:rPr>
            <w:noProof/>
            <w:webHidden/>
          </w:rPr>
          <w:instrText xml:space="preserve"> PAGEREF _Toc5362125 \h </w:instrText>
        </w:r>
        <w:r w:rsidR="00A339DF">
          <w:rPr>
            <w:noProof/>
            <w:webHidden/>
          </w:rPr>
        </w:r>
        <w:r w:rsidR="00A339DF">
          <w:rPr>
            <w:noProof/>
            <w:webHidden/>
          </w:rPr>
          <w:fldChar w:fldCharType="separate"/>
        </w:r>
        <w:r w:rsidR="00A339DF">
          <w:rPr>
            <w:noProof/>
            <w:webHidden/>
          </w:rPr>
          <w:t>11</w:t>
        </w:r>
        <w:r w:rsidR="00A339DF">
          <w:rPr>
            <w:noProof/>
            <w:webHidden/>
          </w:rPr>
          <w:fldChar w:fldCharType="end"/>
        </w:r>
      </w:hyperlink>
    </w:p>
    <w:p w14:paraId="1A8809CD" w14:textId="493889E7" w:rsidR="00A339DF" w:rsidRDefault="00A339DF">
      <w:pPr>
        <w:pStyle w:val="Obsah2"/>
        <w:tabs>
          <w:tab w:val="right" w:leader="dot" w:pos="8493"/>
        </w:tabs>
        <w:rPr>
          <w:rFonts w:asciiTheme="minorHAnsi" w:eastAsiaTheme="minorEastAsia" w:hAnsiTheme="minorHAnsi" w:cstheme="minorBidi"/>
          <w:noProof/>
          <w:sz w:val="22"/>
          <w:szCs w:val="22"/>
        </w:rPr>
      </w:pPr>
      <w:hyperlink w:anchor="_Toc5362126" w:history="1">
        <w:r w:rsidRPr="00AF7F75">
          <w:rPr>
            <w:rStyle w:val="Hypertextovodkaz"/>
            <w:noProof/>
          </w:rPr>
          <w:t>Motivace</w:t>
        </w:r>
        <w:r>
          <w:rPr>
            <w:noProof/>
            <w:webHidden/>
          </w:rPr>
          <w:tab/>
        </w:r>
        <w:r>
          <w:rPr>
            <w:noProof/>
            <w:webHidden/>
          </w:rPr>
          <w:fldChar w:fldCharType="begin"/>
        </w:r>
        <w:r>
          <w:rPr>
            <w:noProof/>
            <w:webHidden/>
          </w:rPr>
          <w:instrText xml:space="preserve"> PAGEREF _Toc5362126 \h </w:instrText>
        </w:r>
        <w:r>
          <w:rPr>
            <w:noProof/>
            <w:webHidden/>
          </w:rPr>
        </w:r>
        <w:r>
          <w:rPr>
            <w:noProof/>
            <w:webHidden/>
          </w:rPr>
          <w:fldChar w:fldCharType="separate"/>
        </w:r>
        <w:r>
          <w:rPr>
            <w:noProof/>
            <w:webHidden/>
          </w:rPr>
          <w:t>12</w:t>
        </w:r>
        <w:r>
          <w:rPr>
            <w:noProof/>
            <w:webHidden/>
          </w:rPr>
          <w:fldChar w:fldCharType="end"/>
        </w:r>
      </w:hyperlink>
    </w:p>
    <w:p w14:paraId="6FECC16E" w14:textId="6BAE61A5" w:rsidR="00A339DF" w:rsidRDefault="00A339DF">
      <w:pPr>
        <w:pStyle w:val="Obsah2"/>
        <w:tabs>
          <w:tab w:val="right" w:leader="dot" w:pos="8493"/>
        </w:tabs>
        <w:rPr>
          <w:rFonts w:asciiTheme="minorHAnsi" w:eastAsiaTheme="minorEastAsia" w:hAnsiTheme="minorHAnsi" w:cstheme="minorBidi"/>
          <w:noProof/>
          <w:sz w:val="22"/>
          <w:szCs w:val="22"/>
        </w:rPr>
      </w:pPr>
      <w:hyperlink w:anchor="_Toc5362127" w:history="1">
        <w:r w:rsidRPr="00AF7F75">
          <w:rPr>
            <w:rStyle w:val="Hypertextovodkaz"/>
            <w:noProof/>
          </w:rPr>
          <w:t>Cíl práce</w:t>
        </w:r>
        <w:r>
          <w:rPr>
            <w:noProof/>
            <w:webHidden/>
          </w:rPr>
          <w:tab/>
        </w:r>
        <w:r>
          <w:rPr>
            <w:noProof/>
            <w:webHidden/>
          </w:rPr>
          <w:fldChar w:fldCharType="begin"/>
        </w:r>
        <w:r>
          <w:rPr>
            <w:noProof/>
            <w:webHidden/>
          </w:rPr>
          <w:instrText xml:space="preserve"> PAGEREF _Toc5362127 \h </w:instrText>
        </w:r>
        <w:r>
          <w:rPr>
            <w:noProof/>
            <w:webHidden/>
          </w:rPr>
        </w:r>
        <w:r>
          <w:rPr>
            <w:noProof/>
            <w:webHidden/>
          </w:rPr>
          <w:fldChar w:fldCharType="separate"/>
        </w:r>
        <w:r>
          <w:rPr>
            <w:noProof/>
            <w:webHidden/>
          </w:rPr>
          <w:t>13</w:t>
        </w:r>
        <w:r>
          <w:rPr>
            <w:noProof/>
            <w:webHidden/>
          </w:rPr>
          <w:fldChar w:fldCharType="end"/>
        </w:r>
      </w:hyperlink>
    </w:p>
    <w:p w14:paraId="68C58F7F" w14:textId="0CA85903" w:rsidR="00A339DF" w:rsidRDefault="00A339DF">
      <w:pPr>
        <w:pStyle w:val="Obsah1"/>
        <w:tabs>
          <w:tab w:val="left" w:pos="480"/>
          <w:tab w:val="right" w:leader="dot" w:pos="8493"/>
        </w:tabs>
        <w:rPr>
          <w:rFonts w:asciiTheme="minorHAnsi" w:eastAsiaTheme="minorEastAsia" w:hAnsiTheme="minorHAnsi" w:cstheme="minorBidi"/>
          <w:noProof/>
          <w:sz w:val="22"/>
          <w:szCs w:val="22"/>
        </w:rPr>
      </w:pPr>
      <w:hyperlink w:anchor="_Toc5362128" w:history="1">
        <w:r w:rsidRPr="00AF7F75">
          <w:rPr>
            <w:rStyle w:val="Hypertextovodkaz"/>
            <w:noProof/>
          </w:rPr>
          <w:t>1</w:t>
        </w:r>
        <w:r>
          <w:rPr>
            <w:rFonts w:asciiTheme="minorHAnsi" w:eastAsiaTheme="minorEastAsia" w:hAnsiTheme="minorHAnsi" w:cstheme="minorBidi"/>
            <w:noProof/>
            <w:sz w:val="22"/>
            <w:szCs w:val="22"/>
          </w:rPr>
          <w:tab/>
        </w:r>
        <w:r w:rsidRPr="00AF7F75">
          <w:rPr>
            <w:rStyle w:val="Hypertextovodkaz"/>
            <w:noProof/>
          </w:rPr>
          <w:t>Teoretická část</w:t>
        </w:r>
        <w:r>
          <w:rPr>
            <w:noProof/>
            <w:webHidden/>
          </w:rPr>
          <w:tab/>
        </w:r>
        <w:r>
          <w:rPr>
            <w:noProof/>
            <w:webHidden/>
          </w:rPr>
          <w:fldChar w:fldCharType="begin"/>
        </w:r>
        <w:r>
          <w:rPr>
            <w:noProof/>
            <w:webHidden/>
          </w:rPr>
          <w:instrText xml:space="preserve"> PAGEREF _Toc5362128 \h </w:instrText>
        </w:r>
        <w:r>
          <w:rPr>
            <w:noProof/>
            <w:webHidden/>
          </w:rPr>
        </w:r>
        <w:r>
          <w:rPr>
            <w:noProof/>
            <w:webHidden/>
          </w:rPr>
          <w:fldChar w:fldCharType="separate"/>
        </w:r>
        <w:r>
          <w:rPr>
            <w:noProof/>
            <w:webHidden/>
          </w:rPr>
          <w:t>14</w:t>
        </w:r>
        <w:r>
          <w:rPr>
            <w:noProof/>
            <w:webHidden/>
          </w:rPr>
          <w:fldChar w:fldCharType="end"/>
        </w:r>
      </w:hyperlink>
    </w:p>
    <w:p w14:paraId="7E1EE2C2" w14:textId="54834C53" w:rsidR="00A339DF" w:rsidRDefault="00A339DF">
      <w:pPr>
        <w:pStyle w:val="Obsah2"/>
        <w:tabs>
          <w:tab w:val="left" w:pos="880"/>
          <w:tab w:val="right" w:leader="dot" w:pos="8493"/>
        </w:tabs>
        <w:rPr>
          <w:rFonts w:asciiTheme="minorHAnsi" w:eastAsiaTheme="minorEastAsia" w:hAnsiTheme="minorHAnsi" w:cstheme="minorBidi"/>
          <w:noProof/>
          <w:sz w:val="22"/>
          <w:szCs w:val="22"/>
        </w:rPr>
      </w:pPr>
      <w:hyperlink w:anchor="_Toc5362129" w:history="1">
        <w:r w:rsidRPr="00AF7F75">
          <w:rPr>
            <w:rStyle w:val="Hypertextovodkaz"/>
            <w:noProof/>
          </w:rPr>
          <w:t>1.1</w:t>
        </w:r>
        <w:r>
          <w:rPr>
            <w:rFonts w:asciiTheme="minorHAnsi" w:eastAsiaTheme="minorEastAsia" w:hAnsiTheme="minorHAnsi" w:cstheme="minorBidi"/>
            <w:noProof/>
            <w:sz w:val="22"/>
            <w:szCs w:val="22"/>
          </w:rPr>
          <w:tab/>
        </w:r>
        <w:r w:rsidRPr="00AF7F75">
          <w:rPr>
            <w:rStyle w:val="Hypertextovodkaz"/>
            <w:noProof/>
          </w:rPr>
          <w:t>Současný stav problematiky</w:t>
        </w:r>
        <w:r>
          <w:rPr>
            <w:noProof/>
            <w:webHidden/>
          </w:rPr>
          <w:tab/>
        </w:r>
        <w:r>
          <w:rPr>
            <w:noProof/>
            <w:webHidden/>
          </w:rPr>
          <w:fldChar w:fldCharType="begin"/>
        </w:r>
        <w:r>
          <w:rPr>
            <w:noProof/>
            <w:webHidden/>
          </w:rPr>
          <w:instrText xml:space="preserve"> PAGEREF _Toc5362129 \h </w:instrText>
        </w:r>
        <w:r>
          <w:rPr>
            <w:noProof/>
            <w:webHidden/>
          </w:rPr>
        </w:r>
        <w:r>
          <w:rPr>
            <w:noProof/>
            <w:webHidden/>
          </w:rPr>
          <w:fldChar w:fldCharType="separate"/>
        </w:r>
        <w:r>
          <w:rPr>
            <w:noProof/>
            <w:webHidden/>
          </w:rPr>
          <w:t>14</w:t>
        </w:r>
        <w:r>
          <w:rPr>
            <w:noProof/>
            <w:webHidden/>
          </w:rPr>
          <w:fldChar w:fldCharType="end"/>
        </w:r>
      </w:hyperlink>
    </w:p>
    <w:p w14:paraId="01EE34B3" w14:textId="5A1DF3CD" w:rsidR="00A339DF" w:rsidRDefault="00A339DF">
      <w:pPr>
        <w:pStyle w:val="Obsah2"/>
        <w:tabs>
          <w:tab w:val="left" w:pos="880"/>
          <w:tab w:val="right" w:leader="dot" w:pos="8493"/>
        </w:tabs>
        <w:rPr>
          <w:rFonts w:asciiTheme="minorHAnsi" w:eastAsiaTheme="minorEastAsia" w:hAnsiTheme="minorHAnsi" w:cstheme="minorBidi"/>
          <w:noProof/>
          <w:sz w:val="22"/>
          <w:szCs w:val="22"/>
        </w:rPr>
      </w:pPr>
      <w:hyperlink w:anchor="_Toc5362130" w:history="1">
        <w:r w:rsidRPr="00AF7F75">
          <w:rPr>
            <w:rStyle w:val="Hypertextovodkaz"/>
            <w:noProof/>
          </w:rPr>
          <w:t>1.2</w:t>
        </w:r>
        <w:r>
          <w:rPr>
            <w:rFonts w:asciiTheme="minorHAnsi" w:eastAsiaTheme="minorEastAsia" w:hAnsiTheme="minorHAnsi" w:cstheme="minorBidi"/>
            <w:noProof/>
            <w:sz w:val="22"/>
            <w:szCs w:val="22"/>
          </w:rPr>
          <w:tab/>
        </w:r>
        <w:r w:rsidRPr="00AF7F75">
          <w:rPr>
            <w:rStyle w:val="Hypertextovodkaz"/>
            <w:noProof/>
          </w:rPr>
          <w:t>Výběr prostředí ASP.Net vs .Net</w:t>
        </w:r>
        <w:r>
          <w:rPr>
            <w:noProof/>
            <w:webHidden/>
          </w:rPr>
          <w:tab/>
        </w:r>
        <w:r>
          <w:rPr>
            <w:noProof/>
            <w:webHidden/>
          </w:rPr>
          <w:fldChar w:fldCharType="begin"/>
        </w:r>
        <w:r>
          <w:rPr>
            <w:noProof/>
            <w:webHidden/>
          </w:rPr>
          <w:instrText xml:space="preserve"> PAGEREF _Toc5362130 \h </w:instrText>
        </w:r>
        <w:r>
          <w:rPr>
            <w:noProof/>
            <w:webHidden/>
          </w:rPr>
        </w:r>
        <w:r>
          <w:rPr>
            <w:noProof/>
            <w:webHidden/>
          </w:rPr>
          <w:fldChar w:fldCharType="separate"/>
        </w:r>
        <w:r>
          <w:rPr>
            <w:noProof/>
            <w:webHidden/>
          </w:rPr>
          <w:t>15</w:t>
        </w:r>
        <w:r>
          <w:rPr>
            <w:noProof/>
            <w:webHidden/>
          </w:rPr>
          <w:fldChar w:fldCharType="end"/>
        </w:r>
      </w:hyperlink>
    </w:p>
    <w:p w14:paraId="2A687332" w14:textId="5A860AB9" w:rsidR="00A339DF" w:rsidRDefault="00A339DF">
      <w:pPr>
        <w:pStyle w:val="Obsah2"/>
        <w:tabs>
          <w:tab w:val="left" w:pos="880"/>
          <w:tab w:val="right" w:leader="dot" w:pos="8493"/>
        </w:tabs>
        <w:rPr>
          <w:rFonts w:asciiTheme="minorHAnsi" w:eastAsiaTheme="minorEastAsia" w:hAnsiTheme="minorHAnsi" w:cstheme="minorBidi"/>
          <w:noProof/>
          <w:sz w:val="22"/>
          <w:szCs w:val="22"/>
        </w:rPr>
      </w:pPr>
      <w:hyperlink w:anchor="_Toc5362131" w:history="1">
        <w:r w:rsidRPr="00AF7F75">
          <w:rPr>
            <w:rStyle w:val="Hypertextovodkaz"/>
            <w:noProof/>
          </w:rPr>
          <w:t>1.3</w:t>
        </w:r>
        <w:r>
          <w:rPr>
            <w:rFonts w:asciiTheme="minorHAnsi" w:eastAsiaTheme="minorEastAsia" w:hAnsiTheme="minorHAnsi" w:cstheme="minorBidi"/>
            <w:noProof/>
            <w:sz w:val="22"/>
            <w:szCs w:val="22"/>
          </w:rPr>
          <w:tab/>
        </w:r>
        <w:r w:rsidRPr="00AF7F75">
          <w:rPr>
            <w:rStyle w:val="Hypertextovodkaz"/>
            <w:noProof/>
          </w:rPr>
          <w:t>SQL</w:t>
        </w:r>
        <w:r>
          <w:rPr>
            <w:noProof/>
            <w:webHidden/>
          </w:rPr>
          <w:tab/>
        </w:r>
        <w:r>
          <w:rPr>
            <w:noProof/>
            <w:webHidden/>
          </w:rPr>
          <w:fldChar w:fldCharType="begin"/>
        </w:r>
        <w:r>
          <w:rPr>
            <w:noProof/>
            <w:webHidden/>
          </w:rPr>
          <w:instrText xml:space="preserve"> PAGEREF _Toc5362131 \h </w:instrText>
        </w:r>
        <w:r>
          <w:rPr>
            <w:noProof/>
            <w:webHidden/>
          </w:rPr>
        </w:r>
        <w:r>
          <w:rPr>
            <w:noProof/>
            <w:webHidden/>
          </w:rPr>
          <w:fldChar w:fldCharType="separate"/>
        </w:r>
        <w:r>
          <w:rPr>
            <w:noProof/>
            <w:webHidden/>
          </w:rPr>
          <w:t>15</w:t>
        </w:r>
        <w:r>
          <w:rPr>
            <w:noProof/>
            <w:webHidden/>
          </w:rPr>
          <w:fldChar w:fldCharType="end"/>
        </w:r>
      </w:hyperlink>
    </w:p>
    <w:p w14:paraId="0418198A" w14:textId="1CCEEBE9" w:rsidR="00A339DF" w:rsidRDefault="00A339DF">
      <w:pPr>
        <w:pStyle w:val="Obsah2"/>
        <w:tabs>
          <w:tab w:val="left" w:pos="880"/>
          <w:tab w:val="right" w:leader="dot" w:pos="8493"/>
        </w:tabs>
        <w:rPr>
          <w:rFonts w:asciiTheme="minorHAnsi" w:eastAsiaTheme="minorEastAsia" w:hAnsiTheme="minorHAnsi" w:cstheme="minorBidi"/>
          <w:noProof/>
          <w:sz w:val="22"/>
          <w:szCs w:val="22"/>
        </w:rPr>
      </w:pPr>
      <w:hyperlink w:anchor="_Toc5362132" w:history="1">
        <w:r w:rsidRPr="00AF7F75">
          <w:rPr>
            <w:rStyle w:val="Hypertextovodkaz"/>
            <w:noProof/>
          </w:rPr>
          <w:t>1.4</w:t>
        </w:r>
        <w:r>
          <w:rPr>
            <w:rFonts w:asciiTheme="minorHAnsi" w:eastAsiaTheme="minorEastAsia" w:hAnsiTheme="minorHAnsi" w:cstheme="minorBidi"/>
            <w:noProof/>
            <w:sz w:val="22"/>
            <w:szCs w:val="22"/>
          </w:rPr>
          <w:tab/>
        </w:r>
        <w:r w:rsidRPr="00AF7F75">
          <w:rPr>
            <w:rStyle w:val="Hypertextovodkaz"/>
            <w:noProof/>
          </w:rPr>
          <w:t>UML</w:t>
        </w:r>
        <w:r>
          <w:rPr>
            <w:noProof/>
            <w:webHidden/>
          </w:rPr>
          <w:tab/>
        </w:r>
        <w:r>
          <w:rPr>
            <w:noProof/>
            <w:webHidden/>
          </w:rPr>
          <w:fldChar w:fldCharType="begin"/>
        </w:r>
        <w:r>
          <w:rPr>
            <w:noProof/>
            <w:webHidden/>
          </w:rPr>
          <w:instrText xml:space="preserve"> PAGEREF _Toc5362132 \h </w:instrText>
        </w:r>
        <w:r>
          <w:rPr>
            <w:noProof/>
            <w:webHidden/>
          </w:rPr>
        </w:r>
        <w:r>
          <w:rPr>
            <w:noProof/>
            <w:webHidden/>
          </w:rPr>
          <w:fldChar w:fldCharType="separate"/>
        </w:r>
        <w:r>
          <w:rPr>
            <w:noProof/>
            <w:webHidden/>
          </w:rPr>
          <w:t>15</w:t>
        </w:r>
        <w:r>
          <w:rPr>
            <w:noProof/>
            <w:webHidden/>
          </w:rPr>
          <w:fldChar w:fldCharType="end"/>
        </w:r>
      </w:hyperlink>
    </w:p>
    <w:p w14:paraId="2B987B7B" w14:textId="64954ED5" w:rsidR="00A339DF" w:rsidRDefault="00A339DF">
      <w:pPr>
        <w:pStyle w:val="Obsah2"/>
        <w:tabs>
          <w:tab w:val="left" w:pos="880"/>
          <w:tab w:val="right" w:leader="dot" w:pos="8493"/>
        </w:tabs>
        <w:rPr>
          <w:rFonts w:asciiTheme="minorHAnsi" w:eastAsiaTheme="minorEastAsia" w:hAnsiTheme="minorHAnsi" w:cstheme="minorBidi"/>
          <w:noProof/>
          <w:sz w:val="22"/>
          <w:szCs w:val="22"/>
        </w:rPr>
      </w:pPr>
      <w:hyperlink w:anchor="_Toc5362133" w:history="1">
        <w:r w:rsidRPr="00AF7F75">
          <w:rPr>
            <w:rStyle w:val="Hypertextovodkaz"/>
            <w:noProof/>
          </w:rPr>
          <w:t>1.5</w:t>
        </w:r>
        <w:r>
          <w:rPr>
            <w:rFonts w:asciiTheme="minorHAnsi" w:eastAsiaTheme="minorEastAsia" w:hAnsiTheme="minorHAnsi" w:cstheme="minorBidi"/>
            <w:noProof/>
            <w:sz w:val="22"/>
            <w:szCs w:val="22"/>
          </w:rPr>
          <w:tab/>
        </w:r>
        <w:r w:rsidRPr="00AF7F75">
          <w:rPr>
            <w:rStyle w:val="Hypertextovodkaz"/>
            <w:noProof/>
          </w:rPr>
          <w:t>NuGet</w:t>
        </w:r>
        <w:r>
          <w:rPr>
            <w:noProof/>
            <w:webHidden/>
          </w:rPr>
          <w:tab/>
        </w:r>
        <w:r>
          <w:rPr>
            <w:noProof/>
            <w:webHidden/>
          </w:rPr>
          <w:fldChar w:fldCharType="begin"/>
        </w:r>
        <w:r>
          <w:rPr>
            <w:noProof/>
            <w:webHidden/>
          </w:rPr>
          <w:instrText xml:space="preserve"> PAGEREF _Toc5362133 \h </w:instrText>
        </w:r>
        <w:r>
          <w:rPr>
            <w:noProof/>
            <w:webHidden/>
          </w:rPr>
        </w:r>
        <w:r>
          <w:rPr>
            <w:noProof/>
            <w:webHidden/>
          </w:rPr>
          <w:fldChar w:fldCharType="separate"/>
        </w:r>
        <w:r>
          <w:rPr>
            <w:noProof/>
            <w:webHidden/>
          </w:rPr>
          <w:t>16</w:t>
        </w:r>
        <w:r>
          <w:rPr>
            <w:noProof/>
            <w:webHidden/>
          </w:rPr>
          <w:fldChar w:fldCharType="end"/>
        </w:r>
      </w:hyperlink>
    </w:p>
    <w:p w14:paraId="13C5E7F1" w14:textId="098CB2EE" w:rsidR="00A339DF" w:rsidRDefault="00A339DF">
      <w:pPr>
        <w:pStyle w:val="Obsah3"/>
        <w:tabs>
          <w:tab w:val="left" w:pos="1320"/>
          <w:tab w:val="right" w:leader="dot" w:pos="8493"/>
        </w:tabs>
        <w:rPr>
          <w:rFonts w:asciiTheme="minorHAnsi" w:eastAsiaTheme="minorEastAsia" w:hAnsiTheme="minorHAnsi" w:cstheme="minorBidi"/>
          <w:noProof/>
          <w:sz w:val="22"/>
          <w:szCs w:val="22"/>
        </w:rPr>
      </w:pPr>
      <w:hyperlink w:anchor="_Toc5362134" w:history="1">
        <w:r w:rsidRPr="00AF7F75">
          <w:rPr>
            <w:rStyle w:val="Hypertextovodkaz"/>
            <w:noProof/>
          </w:rPr>
          <w:t>1.5.1</w:t>
        </w:r>
        <w:r>
          <w:rPr>
            <w:rFonts w:asciiTheme="minorHAnsi" w:eastAsiaTheme="minorEastAsia" w:hAnsiTheme="minorHAnsi" w:cstheme="minorBidi"/>
            <w:noProof/>
            <w:sz w:val="22"/>
            <w:szCs w:val="22"/>
          </w:rPr>
          <w:tab/>
        </w:r>
        <w:r w:rsidRPr="00AF7F75">
          <w:rPr>
            <w:rStyle w:val="Hypertextovodkaz"/>
            <w:noProof/>
          </w:rPr>
          <w:t>Dapper</w:t>
        </w:r>
        <w:r>
          <w:rPr>
            <w:noProof/>
            <w:webHidden/>
          </w:rPr>
          <w:tab/>
        </w:r>
        <w:r>
          <w:rPr>
            <w:noProof/>
            <w:webHidden/>
          </w:rPr>
          <w:fldChar w:fldCharType="begin"/>
        </w:r>
        <w:r>
          <w:rPr>
            <w:noProof/>
            <w:webHidden/>
          </w:rPr>
          <w:instrText xml:space="preserve"> PAGEREF _Toc5362134 \h </w:instrText>
        </w:r>
        <w:r>
          <w:rPr>
            <w:noProof/>
            <w:webHidden/>
          </w:rPr>
        </w:r>
        <w:r>
          <w:rPr>
            <w:noProof/>
            <w:webHidden/>
          </w:rPr>
          <w:fldChar w:fldCharType="separate"/>
        </w:r>
        <w:r>
          <w:rPr>
            <w:noProof/>
            <w:webHidden/>
          </w:rPr>
          <w:t>16</w:t>
        </w:r>
        <w:r>
          <w:rPr>
            <w:noProof/>
            <w:webHidden/>
          </w:rPr>
          <w:fldChar w:fldCharType="end"/>
        </w:r>
      </w:hyperlink>
    </w:p>
    <w:p w14:paraId="2A5FBC41" w14:textId="58F75ED0" w:rsidR="00A339DF" w:rsidRDefault="00A339DF">
      <w:pPr>
        <w:pStyle w:val="Obsah1"/>
        <w:tabs>
          <w:tab w:val="left" w:pos="480"/>
          <w:tab w:val="right" w:leader="dot" w:pos="8493"/>
        </w:tabs>
        <w:rPr>
          <w:rFonts w:asciiTheme="minorHAnsi" w:eastAsiaTheme="minorEastAsia" w:hAnsiTheme="minorHAnsi" w:cstheme="minorBidi"/>
          <w:noProof/>
          <w:sz w:val="22"/>
          <w:szCs w:val="22"/>
        </w:rPr>
      </w:pPr>
      <w:hyperlink w:anchor="_Toc5362135" w:history="1">
        <w:r w:rsidRPr="00AF7F75">
          <w:rPr>
            <w:rStyle w:val="Hypertextovodkaz"/>
            <w:noProof/>
          </w:rPr>
          <w:t>2</w:t>
        </w:r>
        <w:r>
          <w:rPr>
            <w:rFonts w:asciiTheme="minorHAnsi" w:eastAsiaTheme="minorEastAsia" w:hAnsiTheme="minorHAnsi" w:cstheme="minorBidi"/>
            <w:noProof/>
            <w:sz w:val="22"/>
            <w:szCs w:val="22"/>
          </w:rPr>
          <w:tab/>
        </w:r>
        <w:r w:rsidRPr="00AF7F75">
          <w:rPr>
            <w:rStyle w:val="Hypertextovodkaz"/>
            <w:noProof/>
          </w:rPr>
          <w:t>Analýza a Návrh řešení</w:t>
        </w:r>
        <w:r>
          <w:rPr>
            <w:noProof/>
            <w:webHidden/>
          </w:rPr>
          <w:tab/>
        </w:r>
        <w:r>
          <w:rPr>
            <w:noProof/>
            <w:webHidden/>
          </w:rPr>
          <w:fldChar w:fldCharType="begin"/>
        </w:r>
        <w:r>
          <w:rPr>
            <w:noProof/>
            <w:webHidden/>
          </w:rPr>
          <w:instrText xml:space="preserve"> PAGEREF _Toc5362135 \h </w:instrText>
        </w:r>
        <w:r>
          <w:rPr>
            <w:noProof/>
            <w:webHidden/>
          </w:rPr>
        </w:r>
        <w:r>
          <w:rPr>
            <w:noProof/>
            <w:webHidden/>
          </w:rPr>
          <w:fldChar w:fldCharType="separate"/>
        </w:r>
        <w:r>
          <w:rPr>
            <w:noProof/>
            <w:webHidden/>
          </w:rPr>
          <w:t>17</w:t>
        </w:r>
        <w:r>
          <w:rPr>
            <w:noProof/>
            <w:webHidden/>
          </w:rPr>
          <w:fldChar w:fldCharType="end"/>
        </w:r>
      </w:hyperlink>
    </w:p>
    <w:p w14:paraId="35C5C9D4" w14:textId="49047FCD" w:rsidR="00A339DF" w:rsidRDefault="00A339DF">
      <w:pPr>
        <w:pStyle w:val="Obsah2"/>
        <w:tabs>
          <w:tab w:val="left" w:pos="880"/>
          <w:tab w:val="right" w:leader="dot" w:pos="8493"/>
        </w:tabs>
        <w:rPr>
          <w:rFonts w:asciiTheme="minorHAnsi" w:eastAsiaTheme="minorEastAsia" w:hAnsiTheme="minorHAnsi" w:cstheme="minorBidi"/>
          <w:noProof/>
          <w:sz w:val="22"/>
          <w:szCs w:val="22"/>
        </w:rPr>
      </w:pPr>
      <w:hyperlink w:anchor="_Toc5362136" w:history="1">
        <w:r w:rsidRPr="00AF7F75">
          <w:rPr>
            <w:rStyle w:val="Hypertextovodkaz"/>
            <w:noProof/>
          </w:rPr>
          <w:t>2.1</w:t>
        </w:r>
        <w:r>
          <w:rPr>
            <w:rFonts w:asciiTheme="minorHAnsi" w:eastAsiaTheme="minorEastAsia" w:hAnsiTheme="minorHAnsi" w:cstheme="minorBidi"/>
            <w:noProof/>
            <w:sz w:val="22"/>
            <w:szCs w:val="22"/>
          </w:rPr>
          <w:tab/>
        </w:r>
        <w:r w:rsidRPr="00AF7F75">
          <w:rPr>
            <w:rStyle w:val="Hypertextovodkaz"/>
            <w:noProof/>
          </w:rPr>
          <w:t>Datový model aplikace</w:t>
        </w:r>
        <w:r>
          <w:rPr>
            <w:noProof/>
            <w:webHidden/>
          </w:rPr>
          <w:tab/>
        </w:r>
        <w:r>
          <w:rPr>
            <w:noProof/>
            <w:webHidden/>
          </w:rPr>
          <w:fldChar w:fldCharType="begin"/>
        </w:r>
        <w:r>
          <w:rPr>
            <w:noProof/>
            <w:webHidden/>
          </w:rPr>
          <w:instrText xml:space="preserve"> PAGEREF _Toc5362136 \h </w:instrText>
        </w:r>
        <w:r>
          <w:rPr>
            <w:noProof/>
            <w:webHidden/>
          </w:rPr>
        </w:r>
        <w:r>
          <w:rPr>
            <w:noProof/>
            <w:webHidden/>
          </w:rPr>
          <w:fldChar w:fldCharType="separate"/>
        </w:r>
        <w:r>
          <w:rPr>
            <w:noProof/>
            <w:webHidden/>
          </w:rPr>
          <w:t>17</w:t>
        </w:r>
        <w:r>
          <w:rPr>
            <w:noProof/>
            <w:webHidden/>
          </w:rPr>
          <w:fldChar w:fldCharType="end"/>
        </w:r>
      </w:hyperlink>
    </w:p>
    <w:p w14:paraId="7FDC970A" w14:textId="4E5FC311" w:rsidR="00A339DF" w:rsidRDefault="00A339DF">
      <w:pPr>
        <w:pStyle w:val="Obsah2"/>
        <w:tabs>
          <w:tab w:val="left" w:pos="880"/>
          <w:tab w:val="right" w:leader="dot" w:pos="8493"/>
        </w:tabs>
        <w:rPr>
          <w:rFonts w:asciiTheme="minorHAnsi" w:eastAsiaTheme="minorEastAsia" w:hAnsiTheme="minorHAnsi" w:cstheme="minorBidi"/>
          <w:noProof/>
          <w:sz w:val="22"/>
          <w:szCs w:val="22"/>
        </w:rPr>
      </w:pPr>
      <w:hyperlink w:anchor="_Toc5362137" w:history="1">
        <w:r w:rsidRPr="00AF7F75">
          <w:rPr>
            <w:rStyle w:val="Hypertextovodkaz"/>
            <w:noProof/>
          </w:rPr>
          <w:t>2.2</w:t>
        </w:r>
        <w:r>
          <w:rPr>
            <w:rFonts w:asciiTheme="minorHAnsi" w:eastAsiaTheme="minorEastAsia" w:hAnsiTheme="minorHAnsi" w:cstheme="minorBidi"/>
            <w:noProof/>
            <w:sz w:val="22"/>
            <w:szCs w:val="22"/>
          </w:rPr>
          <w:tab/>
        </w:r>
        <w:r w:rsidRPr="00AF7F75">
          <w:rPr>
            <w:rStyle w:val="Hypertextovodkaz"/>
            <w:noProof/>
          </w:rPr>
          <w:t>Datový slovník</w:t>
        </w:r>
        <w:r>
          <w:rPr>
            <w:noProof/>
            <w:webHidden/>
          </w:rPr>
          <w:tab/>
        </w:r>
        <w:r>
          <w:rPr>
            <w:noProof/>
            <w:webHidden/>
          </w:rPr>
          <w:fldChar w:fldCharType="begin"/>
        </w:r>
        <w:r>
          <w:rPr>
            <w:noProof/>
            <w:webHidden/>
          </w:rPr>
          <w:instrText xml:space="preserve"> PAGEREF _Toc5362137 \h </w:instrText>
        </w:r>
        <w:r>
          <w:rPr>
            <w:noProof/>
            <w:webHidden/>
          </w:rPr>
        </w:r>
        <w:r>
          <w:rPr>
            <w:noProof/>
            <w:webHidden/>
          </w:rPr>
          <w:fldChar w:fldCharType="separate"/>
        </w:r>
        <w:r>
          <w:rPr>
            <w:noProof/>
            <w:webHidden/>
          </w:rPr>
          <w:t>18</w:t>
        </w:r>
        <w:r>
          <w:rPr>
            <w:noProof/>
            <w:webHidden/>
          </w:rPr>
          <w:fldChar w:fldCharType="end"/>
        </w:r>
      </w:hyperlink>
    </w:p>
    <w:p w14:paraId="4C9B5058" w14:textId="463E5A8C" w:rsidR="00A339DF" w:rsidRDefault="00A339DF">
      <w:pPr>
        <w:pStyle w:val="Obsah3"/>
        <w:tabs>
          <w:tab w:val="left" w:pos="1320"/>
          <w:tab w:val="right" w:leader="dot" w:pos="8493"/>
        </w:tabs>
        <w:rPr>
          <w:rFonts w:asciiTheme="minorHAnsi" w:eastAsiaTheme="minorEastAsia" w:hAnsiTheme="minorHAnsi" w:cstheme="minorBidi"/>
          <w:noProof/>
          <w:sz w:val="22"/>
          <w:szCs w:val="22"/>
        </w:rPr>
      </w:pPr>
      <w:hyperlink w:anchor="_Toc5362138" w:history="1">
        <w:r w:rsidRPr="00AF7F75">
          <w:rPr>
            <w:rStyle w:val="Hypertextovodkaz"/>
            <w:noProof/>
          </w:rPr>
          <w:t>2.2.1</w:t>
        </w:r>
        <w:r>
          <w:rPr>
            <w:rFonts w:asciiTheme="minorHAnsi" w:eastAsiaTheme="minorEastAsia" w:hAnsiTheme="minorHAnsi" w:cstheme="minorBidi"/>
            <w:noProof/>
            <w:sz w:val="22"/>
            <w:szCs w:val="22"/>
          </w:rPr>
          <w:tab/>
        </w:r>
        <w:r w:rsidRPr="00AF7F75">
          <w:rPr>
            <w:rStyle w:val="Hypertextovodkaz"/>
            <w:noProof/>
          </w:rPr>
          <w:t>Obor</w:t>
        </w:r>
        <w:r>
          <w:rPr>
            <w:noProof/>
            <w:webHidden/>
          </w:rPr>
          <w:tab/>
        </w:r>
        <w:r>
          <w:rPr>
            <w:noProof/>
            <w:webHidden/>
          </w:rPr>
          <w:fldChar w:fldCharType="begin"/>
        </w:r>
        <w:r>
          <w:rPr>
            <w:noProof/>
            <w:webHidden/>
          </w:rPr>
          <w:instrText xml:space="preserve"> PAGEREF _Toc5362138 \h </w:instrText>
        </w:r>
        <w:r>
          <w:rPr>
            <w:noProof/>
            <w:webHidden/>
          </w:rPr>
        </w:r>
        <w:r>
          <w:rPr>
            <w:noProof/>
            <w:webHidden/>
          </w:rPr>
          <w:fldChar w:fldCharType="separate"/>
        </w:r>
        <w:r>
          <w:rPr>
            <w:noProof/>
            <w:webHidden/>
          </w:rPr>
          <w:t>18</w:t>
        </w:r>
        <w:r>
          <w:rPr>
            <w:noProof/>
            <w:webHidden/>
          </w:rPr>
          <w:fldChar w:fldCharType="end"/>
        </w:r>
      </w:hyperlink>
    </w:p>
    <w:p w14:paraId="7D662797" w14:textId="13551641" w:rsidR="00A339DF" w:rsidRDefault="00A339DF">
      <w:pPr>
        <w:pStyle w:val="Obsah3"/>
        <w:tabs>
          <w:tab w:val="left" w:pos="1320"/>
          <w:tab w:val="right" w:leader="dot" w:pos="8493"/>
        </w:tabs>
        <w:rPr>
          <w:rFonts w:asciiTheme="minorHAnsi" w:eastAsiaTheme="minorEastAsia" w:hAnsiTheme="minorHAnsi" w:cstheme="minorBidi"/>
          <w:noProof/>
          <w:sz w:val="22"/>
          <w:szCs w:val="22"/>
        </w:rPr>
      </w:pPr>
      <w:hyperlink w:anchor="_Toc5362139" w:history="1">
        <w:r w:rsidRPr="00AF7F75">
          <w:rPr>
            <w:rStyle w:val="Hypertextovodkaz"/>
            <w:noProof/>
          </w:rPr>
          <w:t>2.2.2</w:t>
        </w:r>
        <w:r>
          <w:rPr>
            <w:rFonts w:asciiTheme="minorHAnsi" w:eastAsiaTheme="minorEastAsia" w:hAnsiTheme="minorHAnsi" w:cstheme="minorBidi"/>
            <w:noProof/>
            <w:sz w:val="22"/>
            <w:szCs w:val="22"/>
          </w:rPr>
          <w:tab/>
        </w:r>
        <w:r w:rsidRPr="00AF7F75">
          <w:rPr>
            <w:rStyle w:val="Hypertextovodkaz"/>
            <w:noProof/>
          </w:rPr>
          <w:t>Předmět</w:t>
        </w:r>
        <w:r>
          <w:rPr>
            <w:noProof/>
            <w:webHidden/>
          </w:rPr>
          <w:tab/>
        </w:r>
        <w:r>
          <w:rPr>
            <w:noProof/>
            <w:webHidden/>
          </w:rPr>
          <w:fldChar w:fldCharType="begin"/>
        </w:r>
        <w:r>
          <w:rPr>
            <w:noProof/>
            <w:webHidden/>
          </w:rPr>
          <w:instrText xml:space="preserve"> PAGEREF _Toc5362139 \h </w:instrText>
        </w:r>
        <w:r>
          <w:rPr>
            <w:noProof/>
            <w:webHidden/>
          </w:rPr>
        </w:r>
        <w:r>
          <w:rPr>
            <w:noProof/>
            <w:webHidden/>
          </w:rPr>
          <w:fldChar w:fldCharType="separate"/>
        </w:r>
        <w:r>
          <w:rPr>
            <w:noProof/>
            <w:webHidden/>
          </w:rPr>
          <w:t>19</w:t>
        </w:r>
        <w:r>
          <w:rPr>
            <w:noProof/>
            <w:webHidden/>
          </w:rPr>
          <w:fldChar w:fldCharType="end"/>
        </w:r>
      </w:hyperlink>
    </w:p>
    <w:p w14:paraId="5309D413" w14:textId="43EFF4C5" w:rsidR="00A339DF" w:rsidRDefault="00A339DF">
      <w:pPr>
        <w:pStyle w:val="Obsah3"/>
        <w:tabs>
          <w:tab w:val="left" w:pos="1320"/>
          <w:tab w:val="right" w:leader="dot" w:pos="8493"/>
        </w:tabs>
        <w:rPr>
          <w:rFonts w:asciiTheme="minorHAnsi" w:eastAsiaTheme="minorEastAsia" w:hAnsiTheme="minorHAnsi" w:cstheme="minorBidi"/>
          <w:noProof/>
          <w:sz w:val="22"/>
          <w:szCs w:val="22"/>
        </w:rPr>
      </w:pPr>
      <w:hyperlink w:anchor="_Toc5362140" w:history="1">
        <w:r w:rsidRPr="00AF7F75">
          <w:rPr>
            <w:rStyle w:val="Hypertextovodkaz"/>
            <w:noProof/>
          </w:rPr>
          <w:t>2.2.3</w:t>
        </w:r>
        <w:r>
          <w:rPr>
            <w:rFonts w:asciiTheme="minorHAnsi" w:eastAsiaTheme="minorEastAsia" w:hAnsiTheme="minorHAnsi" w:cstheme="minorBidi"/>
            <w:noProof/>
            <w:sz w:val="22"/>
            <w:szCs w:val="22"/>
          </w:rPr>
          <w:tab/>
        </w:r>
        <w:r w:rsidRPr="00AF7F75">
          <w:rPr>
            <w:rStyle w:val="Hypertextovodkaz"/>
            <w:noProof/>
          </w:rPr>
          <w:t>Katedra</w:t>
        </w:r>
        <w:r>
          <w:rPr>
            <w:noProof/>
            <w:webHidden/>
          </w:rPr>
          <w:tab/>
        </w:r>
        <w:r>
          <w:rPr>
            <w:noProof/>
            <w:webHidden/>
          </w:rPr>
          <w:fldChar w:fldCharType="begin"/>
        </w:r>
        <w:r>
          <w:rPr>
            <w:noProof/>
            <w:webHidden/>
          </w:rPr>
          <w:instrText xml:space="preserve"> PAGEREF _Toc5362140 \h </w:instrText>
        </w:r>
        <w:r>
          <w:rPr>
            <w:noProof/>
            <w:webHidden/>
          </w:rPr>
        </w:r>
        <w:r>
          <w:rPr>
            <w:noProof/>
            <w:webHidden/>
          </w:rPr>
          <w:fldChar w:fldCharType="separate"/>
        </w:r>
        <w:r>
          <w:rPr>
            <w:noProof/>
            <w:webHidden/>
          </w:rPr>
          <w:t>20</w:t>
        </w:r>
        <w:r>
          <w:rPr>
            <w:noProof/>
            <w:webHidden/>
          </w:rPr>
          <w:fldChar w:fldCharType="end"/>
        </w:r>
      </w:hyperlink>
    </w:p>
    <w:p w14:paraId="3B19BF6F" w14:textId="563A8DA2" w:rsidR="00A339DF" w:rsidRDefault="00A339DF">
      <w:pPr>
        <w:pStyle w:val="Obsah3"/>
        <w:tabs>
          <w:tab w:val="left" w:pos="1320"/>
          <w:tab w:val="right" w:leader="dot" w:pos="8493"/>
        </w:tabs>
        <w:rPr>
          <w:rFonts w:asciiTheme="minorHAnsi" w:eastAsiaTheme="minorEastAsia" w:hAnsiTheme="minorHAnsi" w:cstheme="minorBidi"/>
          <w:noProof/>
          <w:sz w:val="22"/>
          <w:szCs w:val="22"/>
        </w:rPr>
      </w:pPr>
      <w:hyperlink w:anchor="_Toc5362141" w:history="1">
        <w:r w:rsidRPr="00AF7F75">
          <w:rPr>
            <w:rStyle w:val="Hypertextovodkaz"/>
            <w:noProof/>
          </w:rPr>
          <w:t>2.2.4</w:t>
        </w:r>
        <w:r>
          <w:rPr>
            <w:rFonts w:asciiTheme="minorHAnsi" w:eastAsiaTheme="minorEastAsia" w:hAnsiTheme="minorHAnsi" w:cstheme="minorBidi"/>
            <w:noProof/>
            <w:sz w:val="22"/>
            <w:szCs w:val="22"/>
          </w:rPr>
          <w:tab/>
        </w:r>
        <w:r w:rsidRPr="00AF7F75">
          <w:rPr>
            <w:rStyle w:val="Hypertextovodkaz"/>
            <w:noProof/>
          </w:rPr>
          <w:t>Vyučující</w:t>
        </w:r>
        <w:r>
          <w:rPr>
            <w:noProof/>
            <w:webHidden/>
          </w:rPr>
          <w:tab/>
        </w:r>
        <w:r>
          <w:rPr>
            <w:noProof/>
            <w:webHidden/>
          </w:rPr>
          <w:fldChar w:fldCharType="begin"/>
        </w:r>
        <w:r>
          <w:rPr>
            <w:noProof/>
            <w:webHidden/>
          </w:rPr>
          <w:instrText xml:space="preserve"> PAGEREF _Toc5362141 \h </w:instrText>
        </w:r>
        <w:r>
          <w:rPr>
            <w:noProof/>
            <w:webHidden/>
          </w:rPr>
        </w:r>
        <w:r>
          <w:rPr>
            <w:noProof/>
            <w:webHidden/>
          </w:rPr>
          <w:fldChar w:fldCharType="separate"/>
        </w:r>
        <w:r>
          <w:rPr>
            <w:noProof/>
            <w:webHidden/>
          </w:rPr>
          <w:t>20</w:t>
        </w:r>
        <w:r>
          <w:rPr>
            <w:noProof/>
            <w:webHidden/>
          </w:rPr>
          <w:fldChar w:fldCharType="end"/>
        </w:r>
      </w:hyperlink>
    </w:p>
    <w:p w14:paraId="65D1D9B1" w14:textId="2C035D7E" w:rsidR="00A339DF" w:rsidRDefault="00A339DF">
      <w:pPr>
        <w:pStyle w:val="Obsah3"/>
        <w:tabs>
          <w:tab w:val="left" w:pos="1320"/>
          <w:tab w:val="right" w:leader="dot" w:pos="8493"/>
        </w:tabs>
        <w:rPr>
          <w:rFonts w:asciiTheme="minorHAnsi" w:eastAsiaTheme="minorEastAsia" w:hAnsiTheme="minorHAnsi" w:cstheme="minorBidi"/>
          <w:noProof/>
          <w:sz w:val="22"/>
          <w:szCs w:val="22"/>
        </w:rPr>
      </w:pPr>
      <w:hyperlink w:anchor="_Toc5362142" w:history="1">
        <w:r w:rsidRPr="00AF7F75">
          <w:rPr>
            <w:rStyle w:val="Hypertextovodkaz"/>
            <w:noProof/>
          </w:rPr>
          <w:t>2.2.5</w:t>
        </w:r>
        <w:r>
          <w:rPr>
            <w:rFonts w:asciiTheme="minorHAnsi" w:eastAsiaTheme="minorEastAsia" w:hAnsiTheme="minorHAnsi" w:cstheme="minorBidi"/>
            <w:noProof/>
            <w:sz w:val="22"/>
            <w:szCs w:val="22"/>
          </w:rPr>
          <w:tab/>
        </w:r>
        <w:r w:rsidRPr="00AF7F75">
          <w:rPr>
            <w:rStyle w:val="Hypertextovodkaz"/>
            <w:noProof/>
          </w:rPr>
          <w:t>Záznam</w:t>
        </w:r>
        <w:r>
          <w:rPr>
            <w:noProof/>
            <w:webHidden/>
          </w:rPr>
          <w:tab/>
        </w:r>
        <w:r>
          <w:rPr>
            <w:noProof/>
            <w:webHidden/>
          </w:rPr>
          <w:fldChar w:fldCharType="begin"/>
        </w:r>
        <w:r>
          <w:rPr>
            <w:noProof/>
            <w:webHidden/>
          </w:rPr>
          <w:instrText xml:space="preserve"> PAGEREF _Toc5362142 \h </w:instrText>
        </w:r>
        <w:r>
          <w:rPr>
            <w:noProof/>
            <w:webHidden/>
          </w:rPr>
        </w:r>
        <w:r>
          <w:rPr>
            <w:noProof/>
            <w:webHidden/>
          </w:rPr>
          <w:fldChar w:fldCharType="separate"/>
        </w:r>
        <w:r>
          <w:rPr>
            <w:noProof/>
            <w:webHidden/>
          </w:rPr>
          <w:t>21</w:t>
        </w:r>
        <w:r>
          <w:rPr>
            <w:noProof/>
            <w:webHidden/>
          </w:rPr>
          <w:fldChar w:fldCharType="end"/>
        </w:r>
      </w:hyperlink>
    </w:p>
    <w:p w14:paraId="3E99495F" w14:textId="40A7E148" w:rsidR="00A339DF" w:rsidRDefault="00A339DF">
      <w:pPr>
        <w:pStyle w:val="Obsah3"/>
        <w:tabs>
          <w:tab w:val="left" w:pos="1320"/>
          <w:tab w:val="right" w:leader="dot" w:pos="8493"/>
        </w:tabs>
        <w:rPr>
          <w:rFonts w:asciiTheme="minorHAnsi" w:eastAsiaTheme="minorEastAsia" w:hAnsiTheme="minorHAnsi" w:cstheme="minorBidi"/>
          <w:noProof/>
          <w:sz w:val="22"/>
          <w:szCs w:val="22"/>
        </w:rPr>
      </w:pPr>
      <w:hyperlink w:anchor="_Toc5362143" w:history="1">
        <w:r w:rsidRPr="00AF7F75">
          <w:rPr>
            <w:rStyle w:val="Hypertextovodkaz"/>
            <w:noProof/>
          </w:rPr>
          <w:t>2.2.6</w:t>
        </w:r>
        <w:r>
          <w:rPr>
            <w:rFonts w:asciiTheme="minorHAnsi" w:eastAsiaTheme="minorEastAsia" w:hAnsiTheme="minorHAnsi" w:cstheme="minorBidi"/>
            <w:noProof/>
            <w:sz w:val="22"/>
            <w:szCs w:val="22"/>
          </w:rPr>
          <w:tab/>
        </w:r>
        <w:r w:rsidRPr="00AF7F75">
          <w:rPr>
            <w:rStyle w:val="Hypertextovodkaz"/>
            <w:noProof/>
          </w:rPr>
          <w:t>Plán semestr</w:t>
        </w:r>
        <w:r>
          <w:rPr>
            <w:noProof/>
            <w:webHidden/>
          </w:rPr>
          <w:tab/>
        </w:r>
        <w:r>
          <w:rPr>
            <w:noProof/>
            <w:webHidden/>
          </w:rPr>
          <w:fldChar w:fldCharType="begin"/>
        </w:r>
        <w:r>
          <w:rPr>
            <w:noProof/>
            <w:webHidden/>
          </w:rPr>
          <w:instrText xml:space="preserve"> PAGEREF _Toc5362143 \h </w:instrText>
        </w:r>
        <w:r>
          <w:rPr>
            <w:noProof/>
            <w:webHidden/>
          </w:rPr>
        </w:r>
        <w:r>
          <w:rPr>
            <w:noProof/>
            <w:webHidden/>
          </w:rPr>
          <w:fldChar w:fldCharType="separate"/>
        </w:r>
        <w:r>
          <w:rPr>
            <w:noProof/>
            <w:webHidden/>
          </w:rPr>
          <w:t>21</w:t>
        </w:r>
        <w:r>
          <w:rPr>
            <w:noProof/>
            <w:webHidden/>
          </w:rPr>
          <w:fldChar w:fldCharType="end"/>
        </w:r>
      </w:hyperlink>
    </w:p>
    <w:p w14:paraId="19A094D6" w14:textId="5B291423" w:rsidR="00A339DF" w:rsidRDefault="00A339DF">
      <w:pPr>
        <w:pStyle w:val="Obsah3"/>
        <w:tabs>
          <w:tab w:val="left" w:pos="1320"/>
          <w:tab w:val="right" w:leader="dot" w:pos="8493"/>
        </w:tabs>
        <w:rPr>
          <w:rFonts w:asciiTheme="minorHAnsi" w:eastAsiaTheme="minorEastAsia" w:hAnsiTheme="minorHAnsi" w:cstheme="minorBidi"/>
          <w:noProof/>
          <w:sz w:val="22"/>
          <w:szCs w:val="22"/>
        </w:rPr>
      </w:pPr>
      <w:hyperlink w:anchor="_Toc5362144" w:history="1">
        <w:r w:rsidRPr="00AF7F75">
          <w:rPr>
            <w:rStyle w:val="Hypertextovodkaz"/>
            <w:noProof/>
          </w:rPr>
          <w:t>2.2.7</w:t>
        </w:r>
        <w:r>
          <w:rPr>
            <w:rFonts w:asciiTheme="minorHAnsi" w:eastAsiaTheme="minorEastAsia" w:hAnsiTheme="minorHAnsi" w:cstheme="minorBidi"/>
            <w:noProof/>
            <w:sz w:val="22"/>
            <w:szCs w:val="22"/>
          </w:rPr>
          <w:tab/>
        </w:r>
        <w:r w:rsidRPr="00AF7F75">
          <w:rPr>
            <w:rStyle w:val="Hypertextovodkaz"/>
            <w:noProof/>
          </w:rPr>
          <w:t>Výběr</w:t>
        </w:r>
        <w:r>
          <w:rPr>
            <w:noProof/>
            <w:webHidden/>
          </w:rPr>
          <w:tab/>
        </w:r>
        <w:r>
          <w:rPr>
            <w:noProof/>
            <w:webHidden/>
          </w:rPr>
          <w:fldChar w:fldCharType="begin"/>
        </w:r>
        <w:r>
          <w:rPr>
            <w:noProof/>
            <w:webHidden/>
          </w:rPr>
          <w:instrText xml:space="preserve"> PAGEREF _Toc5362144 \h </w:instrText>
        </w:r>
        <w:r>
          <w:rPr>
            <w:noProof/>
            <w:webHidden/>
          </w:rPr>
        </w:r>
        <w:r>
          <w:rPr>
            <w:noProof/>
            <w:webHidden/>
          </w:rPr>
          <w:fldChar w:fldCharType="separate"/>
        </w:r>
        <w:r>
          <w:rPr>
            <w:noProof/>
            <w:webHidden/>
          </w:rPr>
          <w:t>22</w:t>
        </w:r>
        <w:r>
          <w:rPr>
            <w:noProof/>
            <w:webHidden/>
          </w:rPr>
          <w:fldChar w:fldCharType="end"/>
        </w:r>
      </w:hyperlink>
    </w:p>
    <w:p w14:paraId="407A889E" w14:textId="3EB74F69" w:rsidR="00A339DF" w:rsidRDefault="00A339DF">
      <w:pPr>
        <w:pStyle w:val="Obsah2"/>
        <w:tabs>
          <w:tab w:val="left" w:pos="880"/>
          <w:tab w:val="right" w:leader="dot" w:pos="8493"/>
        </w:tabs>
        <w:rPr>
          <w:rFonts w:asciiTheme="minorHAnsi" w:eastAsiaTheme="minorEastAsia" w:hAnsiTheme="minorHAnsi" w:cstheme="minorBidi"/>
          <w:noProof/>
          <w:sz w:val="22"/>
          <w:szCs w:val="22"/>
        </w:rPr>
      </w:pPr>
      <w:hyperlink w:anchor="_Toc5362145" w:history="1">
        <w:r w:rsidRPr="00AF7F75">
          <w:rPr>
            <w:rStyle w:val="Hypertextovodkaz"/>
            <w:noProof/>
          </w:rPr>
          <w:t>2.3</w:t>
        </w:r>
        <w:r>
          <w:rPr>
            <w:rFonts w:asciiTheme="minorHAnsi" w:eastAsiaTheme="minorEastAsia" w:hAnsiTheme="minorHAnsi" w:cstheme="minorBidi"/>
            <w:noProof/>
            <w:sz w:val="22"/>
            <w:szCs w:val="22"/>
          </w:rPr>
          <w:tab/>
        </w:r>
        <w:r w:rsidRPr="00AF7F75">
          <w:rPr>
            <w:rStyle w:val="Hypertextovodkaz"/>
            <w:noProof/>
          </w:rPr>
          <w:t>Funkční model aplikace</w:t>
        </w:r>
        <w:r>
          <w:rPr>
            <w:noProof/>
            <w:webHidden/>
          </w:rPr>
          <w:tab/>
        </w:r>
        <w:r>
          <w:rPr>
            <w:noProof/>
            <w:webHidden/>
          </w:rPr>
          <w:fldChar w:fldCharType="begin"/>
        </w:r>
        <w:r>
          <w:rPr>
            <w:noProof/>
            <w:webHidden/>
          </w:rPr>
          <w:instrText xml:space="preserve"> PAGEREF _Toc5362145 \h </w:instrText>
        </w:r>
        <w:r>
          <w:rPr>
            <w:noProof/>
            <w:webHidden/>
          </w:rPr>
        </w:r>
        <w:r>
          <w:rPr>
            <w:noProof/>
            <w:webHidden/>
          </w:rPr>
          <w:fldChar w:fldCharType="separate"/>
        </w:r>
        <w:r>
          <w:rPr>
            <w:noProof/>
            <w:webHidden/>
          </w:rPr>
          <w:t>22</w:t>
        </w:r>
        <w:r>
          <w:rPr>
            <w:noProof/>
            <w:webHidden/>
          </w:rPr>
          <w:fldChar w:fldCharType="end"/>
        </w:r>
      </w:hyperlink>
    </w:p>
    <w:p w14:paraId="37D7FC0D" w14:textId="54C6FFA4" w:rsidR="00A339DF" w:rsidRDefault="00A339DF">
      <w:pPr>
        <w:pStyle w:val="Obsah3"/>
        <w:tabs>
          <w:tab w:val="left" w:pos="1320"/>
          <w:tab w:val="right" w:leader="dot" w:pos="8493"/>
        </w:tabs>
        <w:rPr>
          <w:rFonts w:asciiTheme="minorHAnsi" w:eastAsiaTheme="minorEastAsia" w:hAnsiTheme="minorHAnsi" w:cstheme="minorBidi"/>
          <w:noProof/>
          <w:sz w:val="22"/>
          <w:szCs w:val="22"/>
        </w:rPr>
      </w:pPr>
      <w:hyperlink w:anchor="_Toc5362146" w:history="1">
        <w:r w:rsidRPr="00AF7F75">
          <w:rPr>
            <w:rStyle w:val="Hypertextovodkaz"/>
            <w:noProof/>
          </w:rPr>
          <w:t>2.3.1</w:t>
        </w:r>
        <w:r>
          <w:rPr>
            <w:rFonts w:asciiTheme="minorHAnsi" w:eastAsiaTheme="minorEastAsia" w:hAnsiTheme="minorHAnsi" w:cstheme="minorBidi"/>
            <w:noProof/>
            <w:sz w:val="22"/>
            <w:szCs w:val="22"/>
          </w:rPr>
          <w:tab/>
        </w:r>
        <w:r w:rsidRPr="00AF7F75">
          <w:rPr>
            <w:rStyle w:val="Hypertextovodkaz"/>
            <w:noProof/>
          </w:rPr>
          <w:t>Případy užití aktéra Uživatel</w:t>
        </w:r>
        <w:r>
          <w:rPr>
            <w:noProof/>
            <w:webHidden/>
          </w:rPr>
          <w:tab/>
        </w:r>
        <w:r>
          <w:rPr>
            <w:noProof/>
            <w:webHidden/>
          </w:rPr>
          <w:fldChar w:fldCharType="begin"/>
        </w:r>
        <w:r>
          <w:rPr>
            <w:noProof/>
            <w:webHidden/>
          </w:rPr>
          <w:instrText xml:space="preserve"> PAGEREF _Toc5362146 \h </w:instrText>
        </w:r>
        <w:r>
          <w:rPr>
            <w:noProof/>
            <w:webHidden/>
          </w:rPr>
        </w:r>
        <w:r>
          <w:rPr>
            <w:noProof/>
            <w:webHidden/>
          </w:rPr>
          <w:fldChar w:fldCharType="separate"/>
        </w:r>
        <w:r>
          <w:rPr>
            <w:noProof/>
            <w:webHidden/>
          </w:rPr>
          <w:t>23</w:t>
        </w:r>
        <w:r>
          <w:rPr>
            <w:noProof/>
            <w:webHidden/>
          </w:rPr>
          <w:fldChar w:fldCharType="end"/>
        </w:r>
      </w:hyperlink>
    </w:p>
    <w:p w14:paraId="73ED52B7" w14:textId="19ADE467" w:rsidR="00A339DF" w:rsidRDefault="00A339DF">
      <w:pPr>
        <w:pStyle w:val="Obsah3"/>
        <w:tabs>
          <w:tab w:val="left" w:pos="1320"/>
          <w:tab w:val="right" w:leader="dot" w:pos="8493"/>
        </w:tabs>
        <w:rPr>
          <w:rFonts w:asciiTheme="minorHAnsi" w:eastAsiaTheme="minorEastAsia" w:hAnsiTheme="minorHAnsi" w:cstheme="minorBidi"/>
          <w:noProof/>
          <w:sz w:val="22"/>
          <w:szCs w:val="22"/>
        </w:rPr>
      </w:pPr>
      <w:hyperlink w:anchor="_Toc5362147" w:history="1">
        <w:r w:rsidRPr="00AF7F75">
          <w:rPr>
            <w:rStyle w:val="Hypertextovodkaz"/>
            <w:noProof/>
          </w:rPr>
          <w:t>2.3.2</w:t>
        </w:r>
        <w:r>
          <w:rPr>
            <w:rFonts w:asciiTheme="minorHAnsi" w:eastAsiaTheme="minorEastAsia" w:hAnsiTheme="minorHAnsi" w:cstheme="minorBidi"/>
            <w:noProof/>
            <w:sz w:val="22"/>
            <w:szCs w:val="22"/>
          </w:rPr>
          <w:tab/>
        </w:r>
        <w:r w:rsidRPr="00AF7F75">
          <w:rPr>
            <w:rStyle w:val="Hypertextovodkaz"/>
            <w:noProof/>
          </w:rPr>
          <w:t>Případy užití pro aktéra v roli Správa</w:t>
        </w:r>
        <w:r>
          <w:rPr>
            <w:noProof/>
            <w:webHidden/>
          </w:rPr>
          <w:tab/>
        </w:r>
        <w:r>
          <w:rPr>
            <w:noProof/>
            <w:webHidden/>
          </w:rPr>
          <w:fldChar w:fldCharType="begin"/>
        </w:r>
        <w:r>
          <w:rPr>
            <w:noProof/>
            <w:webHidden/>
          </w:rPr>
          <w:instrText xml:space="preserve"> PAGEREF _Toc5362147 \h </w:instrText>
        </w:r>
        <w:r>
          <w:rPr>
            <w:noProof/>
            <w:webHidden/>
          </w:rPr>
        </w:r>
        <w:r>
          <w:rPr>
            <w:noProof/>
            <w:webHidden/>
          </w:rPr>
          <w:fldChar w:fldCharType="separate"/>
        </w:r>
        <w:r>
          <w:rPr>
            <w:noProof/>
            <w:webHidden/>
          </w:rPr>
          <w:t>25</w:t>
        </w:r>
        <w:r>
          <w:rPr>
            <w:noProof/>
            <w:webHidden/>
          </w:rPr>
          <w:fldChar w:fldCharType="end"/>
        </w:r>
      </w:hyperlink>
    </w:p>
    <w:p w14:paraId="728B2812" w14:textId="10EE9A1B" w:rsidR="00A339DF" w:rsidRDefault="00A339DF">
      <w:pPr>
        <w:pStyle w:val="Obsah2"/>
        <w:tabs>
          <w:tab w:val="left" w:pos="880"/>
          <w:tab w:val="right" w:leader="dot" w:pos="8493"/>
        </w:tabs>
        <w:rPr>
          <w:rFonts w:asciiTheme="minorHAnsi" w:eastAsiaTheme="minorEastAsia" w:hAnsiTheme="minorHAnsi" w:cstheme="minorBidi"/>
          <w:noProof/>
          <w:sz w:val="22"/>
          <w:szCs w:val="22"/>
        </w:rPr>
      </w:pPr>
      <w:hyperlink w:anchor="_Toc5362148" w:history="1">
        <w:r w:rsidRPr="00AF7F75">
          <w:rPr>
            <w:rStyle w:val="Hypertextovodkaz"/>
            <w:noProof/>
          </w:rPr>
          <w:t>2.4</w:t>
        </w:r>
        <w:r>
          <w:rPr>
            <w:rFonts w:asciiTheme="minorHAnsi" w:eastAsiaTheme="minorEastAsia" w:hAnsiTheme="minorHAnsi" w:cstheme="minorBidi"/>
            <w:noProof/>
            <w:sz w:val="22"/>
            <w:szCs w:val="22"/>
          </w:rPr>
          <w:tab/>
        </w:r>
        <w:r w:rsidRPr="00AF7F75">
          <w:rPr>
            <w:rStyle w:val="Hypertextovodkaz"/>
            <w:noProof/>
          </w:rPr>
          <w:t>Scénáře případů užití aktéra v roli Správa</w:t>
        </w:r>
        <w:r>
          <w:rPr>
            <w:noProof/>
            <w:webHidden/>
          </w:rPr>
          <w:tab/>
        </w:r>
        <w:r>
          <w:rPr>
            <w:noProof/>
            <w:webHidden/>
          </w:rPr>
          <w:fldChar w:fldCharType="begin"/>
        </w:r>
        <w:r>
          <w:rPr>
            <w:noProof/>
            <w:webHidden/>
          </w:rPr>
          <w:instrText xml:space="preserve"> PAGEREF _Toc5362148 \h </w:instrText>
        </w:r>
        <w:r>
          <w:rPr>
            <w:noProof/>
            <w:webHidden/>
          </w:rPr>
        </w:r>
        <w:r>
          <w:rPr>
            <w:noProof/>
            <w:webHidden/>
          </w:rPr>
          <w:fldChar w:fldCharType="separate"/>
        </w:r>
        <w:r>
          <w:rPr>
            <w:noProof/>
            <w:webHidden/>
          </w:rPr>
          <w:t>25</w:t>
        </w:r>
        <w:r>
          <w:rPr>
            <w:noProof/>
            <w:webHidden/>
          </w:rPr>
          <w:fldChar w:fldCharType="end"/>
        </w:r>
      </w:hyperlink>
    </w:p>
    <w:p w14:paraId="5F8D2277" w14:textId="367CAB6E" w:rsidR="00A339DF" w:rsidRDefault="00A339DF">
      <w:pPr>
        <w:pStyle w:val="Obsah3"/>
        <w:tabs>
          <w:tab w:val="left" w:pos="1320"/>
          <w:tab w:val="right" w:leader="dot" w:pos="8493"/>
        </w:tabs>
        <w:rPr>
          <w:rFonts w:asciiTheme="minorHAnsi" w:eastAsiaTheme="minorEastAsia" w:hAnsiTheme="minorHAnsi" w:cstheme="minorBidi"/>
          <w:noProof/>
          <w:sz w:val="22"/>
          <w:szCs w:val="22"/>
        </w:rPr>
      </w:pPr>
      <w:hyperlink w:anchor="_Toc5362149" w:history="1">
        <w:r w:rsidRPr="00AF7F75">
          <w:rPr>
            <w:rStyle w:val="Hypertextovodkaz"/>
            <w:noProof/>
          </w:rPr>
          <w:t>2.4.1</w:t>
        </w:r>
        <w:r>
          <w:rPr>
            <w:rFonts w:asciiTheme="minorHAnsi" w:eastAsiaTheme="minorEastAsia" w:hAnsiTheme="minorHAnsi" w:cstheme="minorBidi"/>
            <w:noProof/>
            <w:sz w:val="22"/>
            <w:szCs w:val="22"/>
          </w:rPr>
          <w:tab/>
        </w:r>
        <w:r w:rsidRPr="00AF7F75">
          <w:rPr>
            <w:rStyle w:val="Hypertextovodkaz"/>
            <w:noProof/>
          </w:rPr>
          <w:t>Správa garantů správcem:</w:t>
        </w:r>
        <w:r>
          <w:rPr>
            <w:noProof/>
            <w:webHidden/>
          </w:rPr>
          <w:tab/>
        </w:r>
        <w:r>
          <w:rPr>
            <w:noProof/>
            <w:webHidden/>
          </w:rPr>
          <w:fldChar w:fldCharType="begin"/>
        </w:r>
        <w:r>
          <w:rPr>
            <w:noProof/>
            <w:webHidden/>
          </w:rPr>
          <w:instrText xml:space="preserve"> PAGEREF _Toc5362149 \h </w:instrText>
        </w:r>
        <w:r>
          <w:rPr>
            <w:noProof/>
            <w:webHidden/>
          </w:rPr>
        </w:r>
        <w:r>
          <w:rPr>
            <w:noProof/>
            <w:webHidden/>
          </w:rPr>
          <w:fldChar w:fldCharType="separate"/>
        </w:r>
        <w:r>
          <w:rPr>
            <w:noProof/>
            <w:webHidden/>
          </w:rPr>
          <w:t>26</w:t>
        </w:r>
        <w:r>
          <w:rPr>
            <w:noProof/>
            <w:webHidden/>
          </w:rPr>
          <w:fldChar w:fldCharType="end"/>
        </w:r>
      </w:hyperlink>
    </w:p>
    <w:p w14:paraId="447006AC" w14:textId="77A54974" w:rsidR="00A339DF" w:rsidRDefault="00A339DF">
      <w:pPr>
        <w:pStyle w:val="Obsah3"/>
        <w:tabs>
          <w:tab w:val="left" w:pos="1320"/>
          <w:tab w:val="right" w:leader="dot" w:pos="8493"/>
        </w:tabs>
        <w:rPr>
          <w:rFonts w:asciiTheme="minorHAnsi" w:eastAsiaTheme="minorEastAsia" w:hAnsiTheme="minorHAnsi" w:cstheme="minorBidi"/>
          <w:noProof/>
          <w:sz w:val="22"/>
          <w:szCs w:val="22"/>
        </w:rPr>
      </w:pPr>
      <w:hyperlink w:anchor="_Toc5362150" w:history="1">
        <w:r w:rsidRPr="00AF7F75">
          <w:rPr>
            <w:rStyle w:val="Hypertextovodkaz"/>
            <w:noProof/>
          </w:rPr>
          <w:t>2.4.2</w:t>
        </w:r>
        <w:r>
          <w:rPr>
            <w:rFonts w:asciiTheme="minorHAnsi" w:eastAsiaTheme="minorEastAsia" w:hAnsiTheme="minorHAnsi" w:cstheme="minorBidi"/>
            <w:noProof/>
            <w:sz w:val="22"/>
            <w:szCs w:val="22"/>
          </w:rPr>
          <w:tab/>
        </w:r>
        <w:r w:rsidRPr="00AF7F75">
          <w:rPr>
            <w:rStyle w:val="Hypertextovodkaz"/>
            <w:noProof/>
          </w:rPr>
          <w:t>Model správy garanta:</w:t>
        </w:r>
        <w:r>
          <w:rPr>
            <w:noProof/>
            <w:webHidden/>
          </w:rPr>
          <w:tab/>
        </w:r>
        <w:r>
          <w:rPr>
            <w:noProof/>
            <w:webHidden/>
          </w:rPr>
          <w:fldChar w:fldCharType="begin"/>
        </w:r>
        <w:r>
          <w:rPr>
            <w:noProof/>
            <w:webHidden/>
          </w:rPr>
          <w:instrText xml:space="preserve"> PAGEREF _Toc5362150 \h </w:instrText>
        </w:r>
        <w:r>
          <w:rPr>
            <w:noProof/>
            <w:webHidden/>
          </w:rPr>
        </w:r>
        <w:r>
          <w:rPr>
            <w:noProof/>
            <w:webHidden/>
          </w:rPr>
          <w:fldChar w:fldCharType="separate"/>
        </w:r>
        <w:r>
          <w:rPr>
            <w:noProof/>
            <w:webHidden/>
          </w:rPr>
          <w:t>27</w:t>
        </w:r>
        <w:r>
          <w:rPr>
            <w:noProof/>
            <w:webHidden/>
          </w:rPr>
          <w:fldChar w:fldCharType="end"/>
        </w:r>
      </w:hyperlink>
    </w:p>
    <w:p w14:paraId="18BCCD5A" w14:textId="720E7394" w:rsidR="00A339DF" w:rsidRDefault="00A339DF">
      <w:pPr>
        <w:pStyle w:val="Obsah3"/>
        <w:tabs>
          <w:tab w:val="left" w:pos="1320"/>
          <w:tab w:val="right" w:leader="dot" w:pos="8493"/>
        </w:tabs>
        <w:rPr>
          <w:rFonts w:asciiTheme="minorHAnsi" w:eastAsiaTheme="minorEastAsia" w:hAnsiTheme="minorHAnsi" w:cstheme="minorBidi"/>
          <w:noProof/>
          <w:sz w:val="22"/>
          <w:szCs w:val="22"/>
        </w:rPr>
      </w:pPr>
      <w:hyperlink w:anchor="_Toc5362151" w:history="1">
        <w:r w:rsidRPr="00AF7F75">
          <w:rPr>
            <w:rStyle w:val="Hypertextovodkaz"/>
            <w:noProof/>
          </w:rPr>
          <w:t>2.4.3</w:t>
        </w:r>
        <w:r>
          <w:rPr>
            <w:rFonts w:asciiTheme="minorHAnsi" w:eastAsiaTheme="minorEastAsia" w:hAnsiTheme="minorHAnsi" w:cstheme="minorBidi"/>
            <w:noProof/>
            <w:sz w:val="22"/>
            <w:szCs w:val="22"/>
          </w:rPr>
          <w:tab/>
        </w:r>
        <w:r w:rsidRPr="00AF7F75">
          <w:rPr>
            <w:rStyle w:val="Hypertextovodkaz"/>
            <w:noProof/>
          </w:rPr>
          <w:t>Model správy oborů:</w:t>
        </w:r>
        <w:r>
          <w:rPr>
            <w:noProof/>
            <w:webHidden/>
          </w:rPr>
          <w:tab/>
        </w:r>
        <w:r>
          <w:rPr>
            <w:noProof/>
            <w:webHidden/>
          </w:rPr>
          <w:fldChar w:fldCharType="begin"/>
        </w:r>
        <w:r>
          <w:rPr>
            <w:noProof/>
            <w:webHidden/>
          </w:rPr>
          <w:instrText xml:space="preserve"> PAGEREF _Toc5362151 \h </w:instrText>
        </w:r>
        <w:r>
          <w:rPr>
            <w:noProof/>
            <w:webHidden/>
          </w:rPr>
        </w:r>
        <w:r>
          <w:rPr>
            <w:noProof/>
            <w:webHidden/>
          </w:rPr>
          <w:fldChar w:fldCharType="separate"/>
        </w:r>
        <w:r>
          <w:rPr>
            <w:noProof/>
            <w:webHidden/>
          </w:rPr>
          <w:t>28</w:t>
        </w:r>
        <w:r>
          <w:rPr>
            <w:noProof/>
            <w:webHidden/>
          </w:rPr>
          <w:fldChar w:fldCharType="end"/>
        </w:r>
      </w:hyperlink>
    </w:p>
    <w:p w14:paraId="1E1EB982" w14:textId="3ABB7A0E" w:rsidR="00A339DF" w:rsidRDefault="00A339DF">
      <w:pPr>
        <w:pStyle w:val="Obsah1"/>
        <w:tabs>
          <w:tab w:val="left" w:pos="480"/>
          <w:tab w:val="right" w:leader="dot" w:pos="8493"/>
        </w:tabs>
        <w:rPr>
          <w:rFonts w:asciiTheme="minorHAnsi" w:eastAsiaTheme="minorEastAsia" w:hAnsiTheme="minorHAnsi" w:cstheme="minorBidi"/>
          <w:noProof/>
          <w:sz w:val="22"/>
          <w:szCs w:val="22"/>
        </w:rPr>
      </w:pPr>
      <w:hyperlink w:anchor="_Toc5362152" w:history="1">
        <w:r w:rsidRPr="00AF7F75">
          <w:rPr>
            <w:rStyle w:val="Hypertextovodkaz"/>
            <w:noProof/>
          </w:rPr>
          <w:t>3</w:t>
        </w:r>
        <w:r>
          <w:rPr>
            <w:rFonts w:asciiTheme="minorHAnsi" w:eastAsiaTheme="minorEastAsia" w:hAnsiTheme="minorHAnsi" w:cstheme="minorBidi"/>
            <w:noProof/>
            <w:sz w:val="22"/>
            <w:szCs w:val="22"/>
          </w:rPr>
          <w:tab/>
        </w:r>
        <w:r w:rsidRPr="00AF7F75">
          <w:rPr>
            <w:rStyle w:val="Hypertextovodkaz"/>
            <w:noProof/>
          </w:rPr>
          <w:t>Popis implementace</w:t>
        </w:r>
        <w:r>
          <w:rPr>
            <w:noProof/>
            <w:webHidden/>
          </w:rPr>
          <w:tab/>
        </w:r>
        <w:r>
          <w:rPr>
            <w:noProof/>
            <w:webHidden/>
          </w:rPr>
          <w:fldChar w:fldCharType="begin"/>
        </w:r>
        <w:r>
          <w:rPr>
            <w:noProof/>
            <w:webHidden/>
          </w:rPr>
          <w:instrText xml:space="preserve"> PAGEREF _Toc5362152 \h </w:instrText>
        </w:r>
        <w:r>
          <w:rPr>
            <w:noProof/>
            <w:webHidden/>
          </w:rPr>
        </w:r>
        <w:r>
          <w:rPr>
            <w:noProof/>
            <w:webHidden/>
          </w:rPr>
          <w:fldChar w:fldCharType="separate"/>
        </w:r>
        <w:r>
          <w:rPr>
            <w:noProof/>
            <w:webHidden/>
          </w:rPr>
          <w:t>30</w:t>
        </w:r>
        <w:r>
          <w:rPr>
            <w:noProof/>
            <w:webHidden/>
          </w:rPr>
          <w:fldChar w:fldCharType="end"/>
        </w:r>
      </w:hyperlink>
    </w:p>
    <w:p w14:paraId="1BBF7277" w14:textId="07672C42" w:rsidR="00A339DF" w:rsidRDefault="00A339DF">
      <w:pPr>
        <w:pStyle w:val="Obsah2"/>
        <w:tabs>
          <w:tab w:val="left" w:pos="880"/>
          <w:tab w:val="right" w:leader="dot" w:pos="8493"/>
        </w:tabs>
        <w:rPr>
          <w:rFonts w:asciiTheme="minorHAnsi" w:eastAsiaTheme="minorEastAsia" w:hAnsiTheme="minorHAnsi" w:cstheme="minorBidi"/>
          <w:noProof/>
          <w:sz w:val="22"/>
          <w:szCs w:val="22"/>
        </w:rPr>
      </w:pPr>
      <w:hyperlink w:anchor="_Toc5362153" w:history="1">
        <w:r w:rsidRPr="00AF7F75">
          <w:rPr>
            <w:rStyle w:val="Hypertextovodkaz"/>
            <w:noProof/>
          </w:rPr>
          <w:t>3.1</w:t>
        </w:r>
        <w:r>
          <w:rPr>
            <w:rFonts w:asciiTheme="minorHAnsi" w:eastAsiaTheme="minorEastAsia" w:hAnsiTheme="minorHAnsi" w:cstheme="minorBidi"/>
            <w:noProof/>
            <w:sz w:val="22"/>
            <w:szCs w:val="22"/>
          </w:rPr>
          <w:tab/>
        </w:r>
        <w:r w:rsidRPr="00AF7F75">
          <w:rPr>
            <w:rStyle w:val="Hypertextovodkaz"/>
            <w:noProof/>
          </w:rPr>
          <w:t>Hromadné plnění dat do databáze</w:t>
        </w:r>
        <w:r>
          <w:rPr>
            <w:noProof/>
            <w:webHidden/>
          </w:rPr>
          <w:tab/>
        </w:r>
        <w:r>
          <w:rPr>
            <w:noProof/>
            <w:webHidden/>
          </w:rPr>
          <w:fldChar w:fldCharType="begin"/>
        </w:r>
        <w:r>
          <w:rPr>
            <w:noProof/>
            <w:webHidden/>
          </w:rPr>
          <w:instrText xml:space="preserve"> PAGEREF _Toc5362153 \h </w:instrText>
        </w:r>
        <w:r>
          <w:rPr>
            <w:noProof/>
            <w:webHidden/>
          </w:rPr>
        </w:r>
        <w:r>
          <w:rPr>
            <w:noProof/>
            <w:webHidden/>
          </w:rPr>
          <w:fldChar w:fldCharType="separate"/>
        </w:r>
        <w:r>
          <w:rPr>
            <w:noProof/>
            <w:webHidden/>
          </w:rPr>
          <w:t>30</w:t>
        </w:r>
        <w:r>
          <w:rPr>
            <w:noProof/>
            <w:webHidden/>
          </w:rPr>
          <w:fldChar w:fldCharType="end"/>
        </w:r>
      </w:hyperlink>
    </w:p>
    <w:p w14:paraId="1A970896" w14:textId="5B0BAABC" w:rsidR="00A339DF" w:rsidRDefault="00A339DF">
      <w:pPr>
        <w:pStyle w:val="Obsah2"/>
        <w:tabs>
          <w:tab w:val="left" w:pos="880"/>
          <w:tab w:val="right" w:leader="dot" w:pos="8493"/>
        </w:tabs>
        <w:rPr>
          <w:rFonts w:asciiTheme="minorHAnsi" w:eastAsiaTheme="minorEastAsia" w:hAnsiTheme="minorHAnsi" w:cstheme="minorBidi"/>
          <w:noProof/>
          <w:sz w:val="22"/>
          <w:szCs w:val="22"/>
        </w:rPr>
      </w:pPr>
      <w:hyperlink w:anchor="_Toc5362154" w:history="1">
        <w:r w:rsidRPr="00AF7F75">
          <w:rPr>
            <w:rStyle w:val="Hypertextovodkaz"/>
            <w:noProof/>
          </w:rPr>
          <w:t>3.2</w:t>
        </w:r>
        <w:r>
          <w:rPr>
            <w:rFonts w:asciiTheme="minorHAnsi" w:eastAsiaTheme="minorEastAsia" w:hAnsiTheme="minorHAnsi" w:cstheme="minorBidi"/>
            <w:noProof/>
            <w:sz w:val="22"/>
            <w:szCs w:val="22"/>
          </w:rPr>
          <w:tab/>
        </w:r>
        <w:r w:rsidRPr="00AF7F75">
          <w:rPr>
            <w:rStyle w:val="Hypertextovodkaz"/>
            <w:noProof/>
          </w:rPr>
          <w:t>Načtení popisů k předmětům do databáze</w:t>
        </w:r>
        <w:r>
          <w:rPr>
            <w:noProof/>
            <w:webHidden/>
          </w:rPr>
          <w:tab/>
        </w:r>
        <w:r>
          <w:rPr>
            <w:noProof/>
            <w:webHidden/>
          </w:rPr>
          <w:fldChar w:fldCharType="begin"/>
        </w:r>
        <w:r>
          <w:rPr>
            <w:noProof/>
            <w:webHidden/>
          </w:rPr>
          <w:instrText xml:space="preserve"> PAGEREF _Toc5362154 \h </w:instrText>
        </w:r>
        <w:r>
          <w:rPr>
            <w:noProof/>
            <w:webHidden/>
          </w:rPr>
        </w:r>
        <w:r>
          <w:rPr>
            <w:noProof/>
            <w:webHidden/>
          </w:rPr>
          <w:fldChar w:fldCharType="separate"/>
        </w:r>
        <w:r>
          <w:rPr>
            <w:noProof/>
            <w:webHidden/>
          </w:rPr>
          <w:t>33</w:t>
        </w:r>
        <w:r>
          <w:rPr>
            <w:noProof/>
            <w:webHidden/>
          </w:rPr>
          <w:fldChar w:fldCharType="end"/>
        </w:r>
      </w:hyperlink>
    </w:p>
    <w:p w14:paraId="2F3135AA" w14:textId="4D805E92" w:rsidR="00A339DF" w:rsidRDefault="00A339DF">
      <w:pPr>
        <w:pStyle w:val="Obsah2"/>
        <w:tabs>
          <w:tab w:val="left" w:pos="880"/>
          <w:tab w:val="right" w:leader="dot" w:pos="8493"/>
        </w:tabs>
        <w:rPr>
          <w:rFonts w:asciiTheme="minorHAnsi" w:eastAsiaTheme="minorEastAsia" w:hAnsiTheme="minorHAnsi" w:cstheme="minorBidi"/>
          <w:noProof/>
          <w:sz w:val="22"/>
          <w:szCs w:val="22"/>
        </w:rPr>
      </w:pPr>
      <w:hyperlink w:anchor="_Toc5362155" w:history="1">
        <w:r w:rsidRPr="00AF7F75">
          <w:rPr>
            <w:rStyle w:val="Hypertextovodkaz"/>
            <w:noProof/>
          </w:rPr>
          <w:t>3.3</w:t>
        </w:r>
        <w:r>
          <w:rPr>
            <w:rFonts w:asciiTheme="minorHAnsi" w:eastAsiaTheme="minorEastAsia" w:hAnsiTheme="minorHAnsi" w:cstheme="minorBidi"/>
            <w:noProof/>
            <w:sz w:val="22"/>
            <w:szCs w:val="22"/>
          </w:rPr>
          <w:tab/>
        </w:r>
        <w:r w:rsidRPr="00AF7F75">
          <w:rPr>
            <w:rStyle w:val="Hypertextovodkaz"/>
            <w:noProof/>
          </w:rPr>
          <w:t>Třída na práci s rozbalovacími seznamy a seznamy</w:t>
        </w:r>
        <w:r>
          <w:rPr>
            <w:noProof/>
            <w:webHidden/>
          </w:rPr>
          <w:tab/>
        </w:r>
        <w:r>
          <w:rPr>
            <w:noProof/>
            <w:webHidden/>
          </w:rPr>
          <w:fldChar w:fldCharType="begin"/>
        </w:r>
        <w:r>
          <w:rPr>
            <w:noProof/>
            <w:webHidden/>
          </w:rPr>
          <w:instrText xml:space="preserve"> PAGEREF _Toc5362155 \h </w:instrText>
        </w:r>
        <w:r>
          <w:rPr>
            <w:noProof/>
            <w:webHidden/>
          </w:rPr>
        </w:r>
        <w:r>
          <w:rPr>
            <w:noProof/>
            <w:webHidden/>
          </w:rPr>
          <w:fldChar w:fldCharType="separate"/>
        </w:r>
        <w:r>
          <w:rPr>
            <w:noProof/>
            <w:webHidden/>
          </w:rPr>
          <w:t>34</w:t>
        </w:r>
        <w:r>
          <w:rPr>
            <w:noProof/>
            <w:webHidden/>
          </w:rPr>
          <w:fldChar w:fldCharType="end"/>
        </w:r>
      </w:hyperlink>
    </w:p>
    <w:p w14:paraId="0DE48610" w14:textId="505A00B2" w:rsidR="00A339DF" w:rsidRDefault="00A339DF">
      <w:pPr>
        <w:pStyle w:val="Obsah2"/>
        <w:tabs>
          <w:tab w:val="left" w:pos="880"/>
          <w:tab w:val="right" w:leader="dot" w:pos="8493"/>
        </w:tabs>
        <w:rPr>
          <w:rFonts w:asciiTheme="minorHAnsi" w:eastAsiaTheme="minorEastAsia" w:hAnsiTheme="minorHAnsi" w:cstheme="minorBidi"/>
          <w:noProof/>
          <w:sz w:val="22"/>
          <w:szCs w:val="22"/>
        </w:rPr>
      </w:pPr>
      <w:hyperlink w:anchor="_Toc5362156" w:history="1">
        <w:r w:rsidRPr="00AF7F75">
          <w:rPr>
            <w:rStyle w:val="Hypertextovodkaz"/>
            <w:noProof/>
          </w:rPr>
          <w:t>3.4</w:t>
        </w:r>
        <w:r>
          <w:rPr>
            <w:rFonts w:asciiTheme="minorHAnsi" w:eastAsiaTheme="minorEastAsia" w:hAnsiTheme="minorHAnsi" w:cstheme="minorBidi"/>
            <w:noProof/>
            <w:sz w:val="22"/>
            <w:szCs w:val="22"/>
          </w:rPr>
          <w:tab/>
        </w:r>
        <w:r w:rsidRPr="00AF7F75">
          <w:rPr>
            <w:rStyle w:val="Hypertextovodkaz"/>
            <w:noProof/>
          </w:rPr>
          <w:t>Tvorba plánu</w:t>
        </w:r>
        <w:r>
          <w:rPr>
            <w:noProof/>
            <w:webHidden/>
          </w:rPr>
          <w:tab/>
        </w:r>
        <w:r>
          <w:rPr>
            <w:noProof/>
            <w:webHidden/>
          </w:rPr>
          <w:fldChar w:fldCharType="begin"/>
        </w:r>
        <w:r>
          <w:rPr>
            <w:noProof/>
            <w:webHidden/>
          </w:rPr>
          <w:instrText xml:space="preserve"> PAGEREF _Toc5362156 \h </w:instrText>
        </w:r>
        <w:r>
          <w:rPr>
            <w:noProof/>
            <w:webHidden/>
          </w:rPr>
        </w:r>
        <w:r>
          <w:rPr>
            <w:noProof/>
            <w:webHidden/>
          </w:rPr>
          <w:fldChar w:fldCharType="separate"/>
        </w:r>
        <w:r>
          <w:rPr>
            <w:noProof/>
            <w:webHidden/>
          </w:rPr>
          <w:t>35</w:t>
        </w:r>
        <w:r>
          <w:rPr>
            <w:noProof/>
            <w:webHidden/>
          </w:rPr>
          <w:fldChar w:fldCharType="end"/>
        </w:r>
      </w:hyperlink>
    </w:p>
    <w:p w14:paraId="12F7DC59" w14:textId="586C329F" w:rsidR="00A339DF" w:rsidRDefault="00A339DF">
      <w:pPr>
        <w:pStyle w:val="Obsah2"/>
        <w:tabs>
          <w:tab w:val="left" w:pos="880"/>
          <w:tab w:val="right" w:leader="dot" w:pos="8493"/>
        </w:tabs>
        <w:rPr>
          <w:rFonts w:asciiTheme="minorHAnsi" w:eastAsiaTheme="minorEastAsia" w:hAnsiTheme="minorHAnsi" w:cstheme="minorBidi"/>
          <w:noProof/>
          <w:sz w:val="22"/>
          <w:szCs w:val="22"/>
        </w:rPr>
      </w:pPr>
      <w:hyperlink w:anchor="_Toc5362157" w:history="1">
        <w:r w:rsidRPr="00AF7F75">
          <w:rPr>
            <w:rStyle w:val="Hypertextovodkaz"/>
            <w:noProof/>
          </w:rPr>
          <w:t>3.5</w:t>
        </w:r>
        <w:r>
          <w:rPr>
            <w:rFonts w:asciiTheme="minorHAnsi" w:eastAsiaTheme="minorEastAsia" w:hAnsiTheme="minorHAnsi" w:cstheme="minorBidi"/>
            <w:noProof/>
            <w:sz w:val="22"/>
            <w:szCs w:val="22"/>
          </w:rPr>
          <w:tab/>
        </w:r>
        <w:r w:rsidRPr="00AF7F75">
          <w:rPr>
            <w:rStyle w:val="Hypertextovodkaz"/>
            <w:noProof/>
          </w:rPr>
          <w:t>Přidávání předmětů do semestru</w:t>
        </w:r>
        <w:r>
          <w:rPr>
            <w:noProof/>
            <w:webHidden/>
          </w:rPr>
          <w:tab/>
        </w:r>
        <w:r>
          <w:rPr>
            <w:noProof/>
            <w:webHidden/>
          </w:rPr>
          <w:fldChar w:fldCharType="begin"/>
        </w:r>
        <w:r>
          <w:rPr>
            <w:noProof/>
            <w:webHidden/>
          </w:rPr>
          <w:instrText xml:space="preserve"> PAGEREF _Toc5362157 \h </w:instrText>
        </w:r>
        <w:r>
          <w:rPr>
            <w:noProof/>
            <w:webHidden/>
          </w:rPr>
        </w:r>
        <w:r>
          <w:rPr>
            <w:noProof/>
            <w:webHidden/>
          </w:rPr>
          <w:fldChar w:fldCharType="separate"/>
        </w:r>
        <w:r>
          <w:rPr>
            <w:noProof/>
            <w:webHidden/>
          </w:rPr>
          <w:t>37</w:t>
        </w:r>
        <w:r>
          <w:rPr>
            <w:noProof/>
            <w:webHidden/>
          </w:rPr>
          <w:fldChar w:fldCharType="end"/>
        </w:r>
      </w:hyperlink>
    </w:p>
    <w:p w14:paraId="49CCEF37" w14:textId="324EBF54" w:rsidR="00A339DF" w:rsidRDefault="00A339DF">
      <w:pPr>
        <w:pStyle w:val="Obsah2"/>
        <w:tabs>
          <w:tab w:val="left" w:pos="880"/>
          <w:tab w:val="right" w:leader="dot" w:pos="8493"/>
        </w:tabs>
        <w:rPr>
          <w:rFonts w:asciiTheme="minorHAnsi" w:eastAsiaTheme="minorEastAsia" w:hAnsiTheme="minorHAnsi" w:cstheme="minorBidi"/>
          <w:noProof/>
          <w:sz w:val="22"/>
          <w:szCs w:val="22"/>
        </w:rPr>
      </w:pPr>
      <w:hyperlink w:anchor="_Toc5362158" w:history="1">
        <w:r w:rsidRPr="00AF7F75">
          <w:rPr>
            <w:rStyle w:val="Hypertextovodkaz"/>
            <w:noProof/>
          </w:rPr>
          <w:t>3.6</w:t>
        </w:r>
        <w:r>
          <w:rPr>
            <w:rFonts w:asciiTheme="minorHAnsi" w:eastAsiaTheme="minorEastAsia" w:hAnsiTheme="minorHAnsi" w:cstheme="minorBidi"/>
            <w:noProof/>
            <w:sz w:val="22"/>
            <w:szCs w:val="22"/>
          </w:rPr>
          <w:tab/>
        </w:r>
        <w:r w:rsidRPr="00AF7F75">
          <w:rPr>
            <w:rStyle w:val="Hypertextovodkaz"/>
            <w:noProof/>
          </w:rPr>
          <w:t>Vyhledávání a úprava</w:t>
        </w:r>
        <w:r>
          <w:rPr>
            <w:noProof/>
            <w:webHidden/>
          </w:rPr>
          <w:tab/>
        </w:r>
        <w:r>
          <w:rPr>
            <w:noProof/>
            <w:webHidden/>
          </w:rPr>
          <w:fldChar w:fldCharType="begin"/>
        </w:r>
        <w:r>
          <w:rPr>
            <w:noProof/>
            <w:webHidden/>
          </w:rPr>
          <w:instrText xml:space="preserve"> PAGEREF _Toc5362158 \h </w:instrText>
        </w:r>
        <w:r>
          <w:rPr>
            <w:noProof/>
            <w:webHidden/>
          </w:rPr>
        </w:r>
        <w:r>
          <w:rPr>
            <w:noProof/>
            <w:webHidden/>
          </w:rPr>
          <w:fldChar w:fldCharType="separate"/>
        </w:r>
        <w:r>
          <w:rPr>
            <w:noProof/>
            <w:webHidden/>
          </w:rPr>
          <w:t>38</w:t>
        </w:r>
        <w:r>
          <w:rPr>
            <w:noProof/>
            <w:webHidden/>
          </w:rPr>
          <w:fldChar w:fldCharType="end"/>
        </w:r>
      </w:hyperlink>
    </w:p>
    <w:p w14:paraId="5601E340" w14:textId="490C79AB" w:rsidR="00A339DF" w:rsidRDefault="00A339DF">
      <w:pPr>
        <w:pStyle w:val="Obsah2"/>
        <w:tabs>
          <w:tab w:val="left" w:pos="880"/>
          <w:tab w:val="right" w:leader="dot" w:pos="8493"/>
        </w:tabs>
        <w:rPr>
          <w:rFonts w:asciiTheme="minorHAnsi" w:eastAsiaTheme="minorEastAsia" w:hAnsiTheme="minorHAnsi" w:cstheme="minorBidi"/>
          <w:noProof/>
          <w:sz w:val="22"/>
          <w:szCs w:val="22"/>
        </w:rPr>
      </w:pPr>
      <w:hyperlink w:anchor="_Toc5362159" w:history="1">
        <w:r w:rsidRPr="00AF7F75">
          <w:rPr>
            <w:rStyle w:val="Hypertextovodkaz"/>
            <w:noProof/>
          </w:rPr>
          <w:t>3.7</w:t>
        </w:r>
        <w:r>
          <w:rPr>
            <w:rFonts w:asciiTheme="minorHAnsi" w:eastAsiaTheme="minorEastAsia" w:hAnsiTheme="minorHAnsi" w:cstheme="minorBidi"/>
            <w:noProof/>
            <w:sz w:val="22"/>
            <w:szCs w:val="22"/>
          </w:rPr>
          <w:tab/>
        </w:r>
        <w:r w:rsidRPr="00AF7F75">
          <w:rPr>
            <w:rStyle w:val="Hypertextovodkaz"/>
            <w:noProof/>
          </w:rPr>
          <w:t>Návod</w:t>
        </w:r>
        <w:r>
          <w:rPr>
            <w:noProof/>
            <w:webHidden/>
          </w:rPr>
          <w:tab/>
        </w:r>
        <w:r>
          <w:rPr>
            <w:noProof/>
            <w:webHidden/>
          </w:rPr>
          <w:fldChar w:fldCharType="begin"/>
        </w:r>
        <w:r>
          <w:rPr>
            <w:noProof/>
            <w:webHidden/>
          </w:rPr>
          <w:instrText xml:space="preserve"> PAGEREF _Toc5362159 \h </w:instrText>
        </w:r>
        <w:r>
          <w:rPr>
            <w:noProof/>
            <w:webHidden/>
          </w:rPr>
        </w:r>
        <w:r>
          <w:rPr>
            <w:noProof/>
            <w:webHidden/>
          </w:rPr>
          <w:fldChar w:fldCharType="separate"/>
        </w:r>
        <w:r>
          <w:rPr>
            <w:noProof/>
            <w:webHidden/>
          </w:rPr>
          <w:t>38</w:t>
        </w:r>
        <w:r>
          <w:rPr>
            <w:noProof/>
            <w:webHidden/>
          </w:rPr>
          <w:fldChar w:fldCharType="end"/>
        </w:r>
      </w:hyperlink>
    </w:p>
    <w:p w14:paraId="2177F906" w14:textId="2E31C2D3" w:rsidR="00A339DF" w:rsidRDefault="00A339DF">
      <w:pPr>
        <w:pStyle w:val="Obsah2"/>
        <w:tabs>
          <w:tab w:val="left" w:pos="880"/>
          <w:tab w:val="right" w:leader="dot" w:pos="8493"/>
        </w:tabs>
        <w:rPr>
          <w:rFonts w:asciiTheme="minorHAnsi" w:eastAsiaTheme="minorEastAsia" w:hAnsiTheme="minorHAnsi" w:cstheme="minorBidi"/>
          <w:noProof/>
          <w:sz w:val="22"/>
          <w:szCs w:val="22"/>
        </w:rPr>
      </w:pPr>
      <w:hyperlink w:anchor="_Toc5362160" w:history="1">
        <w:r w:rsidRPr="00AF7F75">
          <w:rPr>
            <w:rStyle w:val="Hypertextovodkaz"/>
            <w:noProof/>
          </w:rPr>
          <w:t>3.8</w:t>
        </w:r>
        <w:r>
          <w:rPr>
            <w:rFonts w:asciiTheme="minorHAnsi" w:eastAsiaTheme="minorEastAsia" w:hAnsiTheme="minorHAnsi" w:cstheme="minorBidi"/>
            <w:noProof/>
            <w:sz w:val="22"/>
            <w:szCs w:val="22"/>
          </w:rPr>
          <w:tab/>
        </w:r>
        <w:r w:rsidRPr="00AF7F75">
          <w:rPr>
            <w:rStyle w:val="Hypertextovodkaz"/>
            <w:noProof/>
          </w:rPr>
          <w:t>Podmínky spuštění</w:t>
        </w:r>
        <w:r>
          <w:rPr>
            <w:noProof/>
            <w:webHidden/>
          </w:rPr>
          <w:tab/>
        </w:r>
        <w:r>
          <w:rPr>
            <w:noProof/>
            <w:webHidden/>
          </w:rPr>
          <w:fldChar w:fldCharType="begin"/>
        </w:r>
        <w:r>
          <w:rPr>
            <w:noProof/>
            <w:webHidden/>
          </w:rPr>
          <w:instrText xml:space="preserve"> PAGEREF _Toc5362160 \h </w:instrText>
        </w:r>
        <w:r>
          <w:rPr>
            <w:noProof/>
            <w:webHidden/>
          </w:rPr>
        </w:r>
        <w:r>
          <w:rPr>
            <w:noProof/>
            <w:webHidden/>
          </w:rPr>
          <w:fldChar w:fldCharType="separate"/>
        </w:r>
        <w:r>
          <w:rPr>
            <w:noProof/>
            <w:webHidden/>
          </w:rPr>
          <w:t>40</w:t>
        </w:r>
        <w:r>
          <w:rPr>
            <w:noProof/>
            <w:webHidden/>
          </w:rPr>
          <w:fldChar w:fldCharType="end"/>
        </w:r>
      </w:hyperlink>
    </w:p>
    <w:p w14:paraId="12992ECE" w14:textId="22AA3664" w:rsidR="00A339DF" w:rsidRDefault="00A339DF">
      <w:pPr>
        <w:pStyle w:val="Obsah2"/>
        <w:tabs>
          <w:tab w:val="left" w:pos="880"/>
          <w:tab w:val="right" w:leader="dot" w:pos="8493"/>
        </w:tabs>
        <w:rPr>
          <w:rFonts w:asciiTheme="minorHAnsi" w:eastAsiaTheme="minorEastAsia" w:hAnsiTheme="minorHAnsi" w:cstheme="minorBidi"/>
          <w:noProof/>
          <w:sz w:val="22"/>
          <w:szCs w:val="22"/>
        </w:rPr>
      </w:pPr>
      <w:hyperlink w:anchor="_Toc5362161" w:history="1">
        <w:r w:rsidRPr="00AF7F75">
          <w:rPr>
            <w:rStyle w:val="Hypertextovodkaz"/>
            <w:noProof/>
          </w:rPr>
          <w:t>3.9</w:t>
        </w:r>
        <w:r>
          <w:rPr>
            <w:rFonts w:asciiTheme="minorHAnsi" w:eastAsiaTheme="minorEastAsia" w:hAnsiTheme="minorHAnsi" w:cstheme="minorBidi"/>
            <w:noProof/>
            <w:sz w:val="22"/>
            <w:szCs w:val="22"/>
          </w:rPr>
          <w:tab/>
        </w:r>
        <w:r w:rsidRPr="00AF7F75">
          <w:rPr>
            <w:rStyle w:val="Hypertextovodkaz"/>
            <w:noProof/>
          </w:rPr>
          <w:t>Testování</w:t>
        </w:r>
        <w:r>
          <w:rPr>
            <w:noProof/>
            <w:webHidden/>
          </w:rPr>
          <w:tab/>
        </w:r>
        <w:r>
          <w:rPr>
            <w:noProof/>
            <w:webHidden/>
          </w:rPr>
          <w:fldChar w:fldCharType="begin"/>
        </w:r>
        <w:r>
          <w:rPr>
            <w:noProof/>
            <w:webHidden/>
          </w:rPr>
          <w:instrText xml:space="preserve"> PAGEREF _Toc5362161 \h </w:instrText>
        </w:r>
        <w:r>
          <w:rPr>
            <w:noProof/>
            <w:webHidden/>
          </w:rPr>
        </w:r>
        <w:r>
          <w:rPr>
            <w:noProof/>
            <w:webHidden/>
          </w:rPr>
          <w:fldChar w:fldCharType="separate"/>
        </w:r>
        <w:r>
          <w:rPr>
            <w:noProof/>
            <w:webHidden/>
          </w:rPr>
          <w:t>40</w:t>
        </w:r>
        <w:r>
          <w:rPr>
            <w:noProof/>
            <w:webHidden/>
          </w:rPr>
          <w:fldChar w:fldCharType="end"/>
        </w:r>
      </w:hyperlink>
    </w:p>
    <w:p w14:paraId="19A53D3A" w14:textId="32833083" w:rsidR="00A339DF" w:rsidRDefault="00A339DF">
      <w:pPr>
        <w:pStyle w:val="Obsah1"/>
        <w:tabs>
          <w:tab w:val="left" w:pos="480"/>
          <w:tab w:val="right" w:leader="dot" w:pos="8493"/>
        </w:tabs>
        <w:rPr>
          <w:rFonts w:asciiTheme="minorHAnsi" w:eastAsiaTheme="minorEastAsia" w:hAnsiTheme="minorHAnsi" w:cstheme="minorBidi"/>
          <w:noProof/>
          <w:sz w:val="22"/>
          <w:szCs w:val="22"/>
        </w:rPr>
      </w:pPr>
      <w:hyperlink w:anchor="_Toc5362162" w:history="1">
        <w:r w:rsidRPr="00AF7F75">
          <w:rPr>
            <w:rStyle w:val="Hypertextovodkaz"/>
            <w:noProof/>
          </w:rPr>
          <w:t>4</w:t>
        </w:r>
        <w:r>
          <w:rPr>
            <w:rFonts w:asciiTheme="minorHAnsi" w:eastAsiaTheme="minorEastAsia" w:hAnsiTheme="minorHAnsi" w:cstheme="minorBidi"/>
            <w:noProof/>
            <w:sz w:val="22"/>
            <w:szCs w:val="22"/>
          </w:rPr>
          <w:tab/>
        </w:r>
        <w:r w:rsidRPr="00AF7F75">
          <w:rPr>
            <w:rStyle w:val="Hypertextovodkaz"/>
            <w:noProof/>
          </w:rPr>
          <w:t>Diskuze</w:t>
        </w:r>
        <w:r>
          <w:rPr>
            <w:noProof/>
            <w:webHidden/>
          </w:rPr>
          <w:tab/>
        </w:r>
        <w:r>
          <w:rPr>
            <w:noProof/>
            <w:webHidden/>
          </w:rPr>
          <w:fldChar w:fldCharType="begin"/>
        </w:r>
        <w:r>
          <w:rPr>
            <w:noProof/>
            <w:webHidden/>
          </w:rPr>
          <w:instrText xml:space="preserve"> PAGEREF _Toc5362162 \h </w:instrText>
        </w:r>
        <w:r>
          <w:rPr>
            <w:noProof/>
            <w:webHidden/>
          </w:rPr>
        </w:r>
        <w:r>
          <w:rPr>
            <w:noProof/>
            <w:webHidden/>
          </w:rPr>
          <w:fldChar w:fldCharType="separate"/>
        </w:r>
        <w:r>
          <w:rPr>
            <w:noProof/>
            <w:webHidden/>
          </w:rPr>
          <w:t>41</w:t>
        </w:r>
        <w:r>
          <w:rPr>
            <w:noProof/>
            <w:webHidden/>
          </w:rPr>
          <w:fldChar w:fldCharType="end"/>
        </w:r>
      </w:hyperlink>
    </w:p>
    <w:p w14:paraId="732A89DF" w14:textId="0EC50A0F" w:rsidR="00A339DF" w:rsidRDefault="00A339DF">
      <w:pPr>
        <w:pStyle w:val="Obsah1"/>
        <w:tabs>
          <w:tab w:val="right" w:leader="dot" w:pos="8493"/>
        </w:tabs>
        <w:rPr>
          <w:rFonts w:asciiTheme="minorHAnsi" w:eastAsiaTheme="minorEastAsia" w:hAnsiTheme="minorHAnsi" w:cstheme="minorBidi"/>
          <w:noProof/>
          <w:sz w:val="22"/>
          <w:szCs w:val="22"/>
        </w:rPr>
      </w:pPr>
      <w:hyperlink w:anchor="_Toc5362163" w:history="1">
        <w:r w:rsidRPr="00AF7F75">
          <w:rPr>
            <w:rStyle w:val="Hypertextovodkaz"/>
            <w:noProof/>
          </w:rPr>
          <w:t>Závěr</w:t>
        </w:r>
        <w:r>
          <w:rPr>
            <w:noProof/>
            <w:webHidden/>
          </w:rPr>
          <w:tab/>
        </w:r>
        <w:r>
          <w:rPr>
            <w:noProof/>
            <w:webHidden/>
          </w:rPr>
          <w:fldChar w:fldCharType="begin"/>
        </w:r>
        <w:r>
          <w:rPr>
            <w:noProof/>
            <w:webHidden/>
          </w:rPr>
          <w:instrText xml:space="preserve"> PAGEREF _Toc5362163 \h </w:instrText>
        </w:r>
        <w:r>
          <w:rPr>
            <w:noProof/>
            <w:webHidden/>
          </w:rPr>
        </w:r>
        <w:r>
          <w:rPr>
            <w:noProof/>
            <w:webHidden/>
          </w:rPr>
          <w:fldChar w:fldCharType="separate"/>
        </w:r>
        <w:r>
          <w:rPr>
            <w:noProof/>
            <w:webHidden/>
          </w:rPr>
          <w:t>42</w:t>
        </w:r>
        <w:r>
          <w:rPr>
            <w:noProof/>
            <w:webHidden/>
          </w:rPr>
          <w:fldChar w:fldCharType="end"/>
        </w:r>
      </w:hyperlink>
    </w:p>
    <w:p w14:paraId="41F82BDE" w14:textId="1470690E" w:rsidR="00A339DF" w:rsidRDefault="00A339DF">
      <w:pPr>
        <w:pStyle w:val="Obsah1"/>
        <w:tabs>
          <w:tab w:val="right" w:leader="dot" w:pos="8493"/>
        </w:tabs>
        <w:rPr>
          <w:rFonts w:asciiTheme="minorHAnsi" w:eastAsiaTheme="minorEastAsia" w:hAnsiTheme="minorHAnsi" w:cstheme="minorBidi"/>
          <w:noProof/>
          <w:sz w:val="22"/>
          <w:szCs w:val="22"/>
        </w:rPr>
      </w:pPr>
      <w:hyperlink w:anchor="_Toc5362164" w:history="1">
        <w:r w:rsidRPr="00AF7F75">
          <w:rPr>
            <w:rStyle w:val="Hypertextovodkaz"/>
            <w:noProof/>
          </w:rPr>
          <w:t>Seznam použité literatury</w:t>
        </w:r>
        <w:r>
          <w:rPr>
            <w:noProof/>
            <w:webHidden/>
          </w:rPr>
          <w:tab/>
        </w:r>
        <w:r>
          <w:rPr>
            <w:noProof/>
            <w:webHidden/>
          </w:rPr>
          <w:fldChar w:fldCharType="begin"/>
        </w:r>
        <w:r>
          <w:rPr>
            <w:noProof/>
            <w:webHidden/>
          </w:rPr>
          <w:instrText xml:space="preserve"> PAGEREF _Toc5362164 \h </w:instrText>
        </w:r>
        <w:r>
          <w:rPr>
            <w:noProof/>
            <w:webHidden/>
          </w:rPr>
        </w:r>
        <w:r>
          <w:rPr>
            <w:noProof/>
            <w:webHidden/>
          </w:rPr>
          <w:fldChar w:fldCharType="separate"/>
        </w:r>
        <w:r>
          <w:rPr>
            <w:noProof/>
            <w:webHidden/>
          </w:rPr>
          <w:t>43</w:t>
        </w:r>
        <w:r>
          <w:rPr>
            <w:noProof/>
            <w:webHidden/>
          </w:rPr>
          <w:fldChar w:fldCharType="end"/>
        </w:r>
      </w:hyperlink>
    </w:p>
    <w:p w14:paraId="68B7C73A" w14:textId="2302D6EF" w:rsidR="00A339DF" w:rsidRDefault="00A339DF">
      <w:pPr>
        <w:pStyle w:val="Obsah1"/>
        <w:tabs>
          <w:tab w:val="right" w:leader="dot" w:pos="8493"/>
        </w:tabs>
        <w:rPr>
          <w:rFonts w:asciiTheme="minorHAnsi" w:eastAsiaTheme="minorEastAsia" w:hAnsiTheme="minorHAnsi" w:cstheme="minorBidi"/>
          <w:noProof/>
          <w:sz w:val="22"/>
          <w:szCs w:val="22"/>
        </w:rPr>
      </w:pPr>
      <w:hyperlink w:anchor="_Toc5362165" w:history="1">
        <w:r w:rsidRPr="00AF7F75">
          <w:rPr>
            <w:rStyle w:val="Hypertextovodkaz"/>
            <w:noProof/>
          </w:rPr>
          <w:t>Přílohy</w:t>
        </w:r>
        <w:r>
          <w:rPr>
            <w:noProof/>
            <w:webHidden/>
          </w:rPr>
          <w:tab/>
        </w:r>
        <w:r>
          <w:rPr>
            <w:noProof/>
            <w:webHidden/>
          </w:rPr>
          <w:fldChar w:fldCharType="begin"/>
        </w:r>
        <w:r>
          <w:rPr>
            <w:noProof/>
            <w:webHidden/>
          </w:rPr>
          <w:instrText xml:space="preserve"> PAGEREF _Toc5362165 \h </w:instrText>
        </w:r>
        <w:r>
          <w:rPr>
            <w:noProof/>
            <w:webHidden/>
          </w:rPr>
        </w:r>
        <w:r>
          <w:rPr>
            <w:noProof/>
            <w:webHidden/>
          </w:rPr>
          <w:fldChar w:fldCharType="separate"/>
        </w:r>
        <w:r>
          <w:rPr>
            <w:noProof/>
            <w:webHidden/>
          </w:rPr>
          <w:t>44</w:t>
        </w:r>
        <w:r>
          <w:rPr>
            <w:noProof/>
            <w:webHidden/>
          </w:rPr>
          <w:fldChar w:fldCharType="end"/>
        </w:r>
      </w:hyperlink>
    </w:p>
    <w:p w14:paraId="190B0A10" w14:textId="55F3930C" w:rsidR="00B92741" w:rsidRDefault="006576AB" w:rsidP="00E62741">
      <w:pPr>
        <w:pStyle w:val="Nzev"/>
      </w:pPr>
      <w:r>
        <w:fldChar w:fldCharType="end"/>
      </w:r>
      <w:bookmarkStart w:id="2" w:name="_Toc342837153"/>
    </w:p>
    <w:p w14:paraId="742B8DFB" w14:textId="77777777" w:rsidR="00B92741" w:rsidRDefault="00B92741">
      <w:pPr>
        <w:rPr>
          <w:b/>
          <w:kern w:val="32"/>
          <w:sz w:val="32"/>
          <w:szCs w:val="52"/>
        </w:rPr>
      </w:pPr>
      <w:r>
        <w:br w:type="page"/>
      </w:r>
    </w:p>
    <w:p w14:paraId="2BD9B1B4" w14:textId="578DC0D5" w:rsidR="00975A56" w:rsidRDefault="00975A56" w:rsidP="00E62741">
      <w:pPr>
        <w:pStyle w:val="Nzev"/>
      </w:pPr>
      <w:r w:rsidRPr="00BF4A0B">
        <w:lastRenderedPageBreak/>
        <w:t xml:space="preserve">Seznam </w:t>
      </w:r>
      <w:r>
        <w:t>obrázků</w:t>
      </w:r>
      <w:bookmarkEnd w:id="2"/>
    </w:p>
    <w:p w14:paraId="5340EC77" w14:textId="773AAA44" w:rsidR="00A339DF" w:rsidRDefault="001D2CF3">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5362166" w:history="1">
        <w:r w:rsidR="00A339DF" w:rsidRPr="00174BFA">
          <w:rPr>
            <w:rStyle w:val="Hypertextovodkaz"/>
            <w:noProof/>
          </w:rPr>
          <w:t>Obrázek 1 - ER Diagram aplikace SPPSP</w:t>
        </w:r>
        <w:r w:rsidR="00A339DF">
          <w:rPr>
            <w:noProof/>
            <w:webHidden/>
          </w:rPr>
          <w:tab/>
        </w:r>
        <w:r w:rsidR="00A339DF">
          <w:rPr>
            <w:noProof/>
            <w:webHidden/>
          </w:rPr>
          <w:fldChar w:fldCharType="begin"/>
        </w:r>
        <w:r w:rsidR="00A339DF">
          <w:rPr>
            <w:noProof/>
            <w:webHidden/>
          </w:rPr>
          <w:instrText xml:space="preserve"> PAGEREF _Toc5362166 \h </w:instrText>
        </w:r>
        <w:r w:rsidR="00A339DF">
          <w:rPr>
            <w:noProof/>
            <w:webHidden/>
          </w:rPr>
        </w:r>
        <w:r w:rsidR="00A339DF">
          <w:rPr>
            <w:noProof/>
            <w:webHidden/>
          </w:rPr>
          <w:fldChar w:fldCharType="separate"/>
        </w:r>
        <w:r w:rsidR="00A339DF">
          <w:rPr>
            <w:noProof/>
            <w:webHidden/>
          </w:rPr>
          <w:t>17</w:t>
        </w:r>
        <w:r w:rsidR="00A339DF">
          <w:rPr>
            <w:noProof/>
            <w:webHidden/>
          </w:rPr>
          <w:fldChar w:fldCharType="end"/>
        </w:r>
      </w:hyperlink>
    </w:p>
    <w:p w14:paraId="7CBC794D" w14:textId="23AB9766" w:rsidR="00A339DF" w:rsidRDefault="00A339DF">
      <w:pPr>
        <w:pStyle w:val="Seznamobrzk"/>
        <w:tabs>
          <w:tab w:val="right" w:leader="dot" w:pos="8493"/>
        </w:tabs>
        <w:rPr>
          <w:rFonts w:asciiTheme="minorHAnsi" w:eastAsiaTheme="minorEastAsia" w:hAnsiTheme="minorHAnsi" w:cstheme="minorBidi"/>
          <w:noProof/>
          <w:sz w:val="22"/>
          <w:szCs w:val="22"/>
        </w:rPr>
      </w:pPr>
      <w:hyperlink w:anchor="_Toc5362167" w:history="1">
        <w:r w:rsidRPr="00174BFA">
          <w:rPr>
            <w:rStyle w:val="Hypertextovodkaz"/>
            <w:noProof/>
          </w:rPr>
          <w:t>Obrázek 2 - Use Case model aplikace SPPSP</w:t>
        </w:r>
        <w:r>
          <w:rPr>
            <w:noProof/>
            <w:webHidden/>
          </w:rPr>
          <w:tab/>
        </w:r>
        <w:r>
          <w:rPr>
            <w:noProof/>
            <w:webHidden/>
          </w:rPr>
          <w:fldChar w:fldCharType="begin"/>
        </w:r>
        <w:r>
          <w:rPr>
            <w:noProof/>
            <w:webHidden/>
          </w:rPr>
          <w:instrText xml:space="preserve"> PAGEREF _Toc5362167 \h </w:instrText>
        </w:r>
        <w:r>
          <w:rPr>
            <w:noProof/>
            <w:webHidden/>
          </w:rPr>
        </w:r>
        <w:r>
          <w:rPr>
            <w:noProof/>
            <w:webHidden/>
          </w:rPr>
          <w:fldChar w:fldCharType="separate"/>
        </w:r>
        <w:r>
          <w:rPr>
            <w:noProof/>
            <w:webHidden/>
          </w:rPr>
          <w:t>23</w:t>
        </w:r>
        <w:r>
          <w:rPr>
            <w:noProof/>
            <w:webHidden/>
          </w:rPr>
          <w:fldChar w:fldCharType="end"/>
        </w:r>
      </w:hyperlink>
    </w:p>
    <w:p w14:paraId="65868AA3" w14:textId="74FFC42B" w:rsidR="00A339DF" w:rsidRDefault="00A339DF">
      <w:pPr>
        <w:pStyle w:val="Seznamobrzk"/>
        <w:tabs>
          <w:tab w:val="right" w:leader="dot" w:pos="8493"/>
        </w:tabs>
        <w:rPr>
          <w:rFonts w:asciiTheme="minorHAnsi" w:eastAsiaTheme="minorEastAsia" w:hAnsiTheme="minorHAnsi" w:cstheme="minorBidi"/>
          <w:noProof/>
          <w:sz w:val="22"/>
          <w:szCs w:val="22"/>
        </w:rPr>
      </w:pPr>
      <w:hyperlink w:anchor="_Toc5362168" w:history="1">
        <w:r w:rsidRPr="00174BFA">
          <w:rPr>
            <w:rStyle w:val="Hypertextovodkaz"/>
            <w:noProof/>
          </w:rPr>
          <w:t>Obrázek 3 - Scénář – správa garantů</w:t>
        </w:r>
        <w:r>
          <w:rPr>
            <w:noProof/>
            <w:webHidden/>
          </w:rPr>
          <w:tab/>
        </w:r>
        <w:r>
          <w:rPr>
            <w:noProof/>
            <w:webHidden/>
          </w:rPr>
          <w:fldChar w:fldCharType="begin"/>
        </w:r>
        <w:r>
          <w:rPr>
            <w:noProof/>
            <w:webHidden/>
          </w:rPr>
          <w:instrText xml:space="preserve"> PAGEREF _Toc5362168 \h </w:instrText>
        </w:r>
        <w:r>
          <w:rPr>
            <w:noProof/>
            <w:webHidden/>
          </w:rPr>
        </w:r>
        <w:r>
          <w:rPr>
            <w:noProof/>
            <w:webHidden/>
          </w:rPr>
          <w:fldChar w:fldCharType="separate"/>
        </w:r>
        <w:r>
          <w:rPr>
            <w:noProof/>
            <w:webHidden/>
          </w:rPr>
          <w:t>27</w:t>
        </w:r>
        <w:r>
          <w:rPr>
            <w:noProof/>
            <w:webHidden/>
          </w:rPr>
          <w:fldChar w:fldCharType="end"/>
        </w:r>
      </w:hyperlink>
    </w:p>
    <w:p w14:paraId="75817F3B" w14:textId="0A5ACCD0" w:rsidR="00A339DF" w:rsidRDefault="00A339DF">
      <w:pPr>
        <w:pStyle w:val="Seznamobrzk"/>
        <w:tabs>
          <w:tab w:val="right" w:leader="dot" w:pos="8493"/>
        </w:tabs>
        <w:rPr>
          <w:rFonts w:asciiTheme="minorHAnsi" w:eastAsiaTheme="minorEastAsia" w:hAnsiTheme="minorHAnsi" w:cstheme="minorBidi"/>
          <w:noProof/>
          <w:sz w:val="22"/>
          <w:szCs w:val="22"/>
        </w:rPr>
      </w:pPr>
      <w:hyperlink w:anchor="_Toc5362169" w:history="1">
        <w:r w:rsidRPr="00174BFA">
          <w:rPr>
            <w:rStyle w:val="Hypertextovodkaz"/>
            <w:noProof/>
          </w:rPr>
          <w:t>Obrázek 4 - Scénář – správa oborů</w:t>
        </w:r>
        <w:r>
          <w:rPr>
            <w:noProof/>
            <w:webHidden/>
          </w:rPr>
          <w:tab/>
        </w:r>
        <w:r>
          <w:rPr>
            <w:noProof/>
            <w:webHidden/>
          </w:rPr>
          <w:fldChar w:fldCharType="begin"/>
        </w:r>
        <w:r>
          <w:rPr>
            <w:noProof/>
            <w:webHidden/>
          </w:rPr>
          <w:instrText xml:space="preserve"> PAGEREF _Toc5362169 \h </w:instrText>
        </w:r>
        <w:r>
          <w:rPr>
            <w:noProof/>
            <w:webHidden/>
          </w:rPr>
        </w:r>
        <w:r>
          <w:rPr>
            <w:noProof/>
            <w:webHidden/>
          </w:rPr>
          <w:fldChar w:fldCharType="separate"/>
        </w:r>
        <w:r>
          <w:rPr>
            <w:noProof/>
            <w:webHidden/>
          </w:rPr>
          <w:t>28</w:t>
        </w:r>
        <w:r>
          <w:rPr>
            <w:noProof/>
            <w:webHidden/>
          </w:rPr>
          <w:fldChar w:fldCharType="end"/>
        </w:r>
      </w:hyperlink>
    </w:p>
    <w:p w14:paraId="03FAE97B" w14:textId="0C8CFF13" w:rsidR="00A339DF" w:rsidRDefault="00A339DF">
      <w:pPr>
        <w:pStyle w:val="Seznamobrzk"/>
        <w:tabs>
          <w:tab w:val="right" w:leader="dot" w:pos="8493"/>
        </w:tabs>
        <w:rPr>
          <w:rFonts w:asciiTheme="minorHAnsi" w:eastAsiaTheme="minorEastAsia" w:hAnsiTheme="minorHAnsi" w:cstheme="minorBidi"/>
          <w:noProof/>
          <w:sz w:val="22"/>
          <w:szCs w:val="22"/>
        </w:rPr>
      </w:pPr>
      <w:hyperlink w:anchor="_Toc5362170" w:history="1">
        <w:r w:rsidRPr="00174BFA">
          <w:rPr>
            <w:rStyle w:val="Hypertextovodkaz"/>
            <w:noProof/>
          </w:rPr>
          <w:t>Obrázek 5 - Scénář – správa předmětů</w:t>
        </w:r>
        <w:r>
          <w:rPr>
            <w:noProof/>
            <w:webHidden/>
          </w:rPr>
          <w:tab/>
        </w:r>
        <w:r>
          <w:rPr>
            <w:noProof/>
            <w:webHidden/>
          </w:rPr>
          <w:fldChar w:fldCharType="begin"/>
        </w:r>
        <w:r>
          <w:rPr>
            <w:noProof/>
            <w:webHidden/>
          </w:rPr>
          <w:instrText xml:space="preserve"> PAGEREF _Toc5362170 \h </w:instrText>
        </w:r>
        <w:r>
          <w:rPr>
            <w:noProof/>
            <w:webHidden/>
          </w:rPr>
        </w:r>
        <w:r>
          <w:rPr>
            <w:noProof/>
            <w:webHidden/>
          </w:rPr>
          <w:fldChar w:fldCharType="separate"/>
        </w:r>
        <w:r>
          <w:rPr>
            <w:noProof/>
            <w:webHidden/>
          </w:rPr>
          <w:t>29</w:t>
        </w:r>
        <w:r>
          <w:rPr>
            <w:noProof/>
            <w:webHidden/>
          </w:rPr>
          <w:fldChar w:fldCharType="end"/>
        </w:r>
      </w:hyperlink>
    </w:p>
    <w:p w14:paraId="4BDBCEA7" w14:textId="40137B16" w:rsidR="00A339DF" w:rsidRDefault="00A339DF">
      <w:pPr>
        <w:pStyle w:val="Seznamobrzk"/>
        <w:tabs>
          <w:tab w:val="right" w:leader="dot" w:pos="8493"/>
        </w:tabs>
        <w:rPr>
          <w:rFonts w:asciiTheme="minorHAnsi" w:eastAsiaTheme="minorEastAsia" w:hAnsiTheme="minorHAnsi" w:cstheme="minorBidi"/>
          <w:noProof/>
          <w:sz w:val="22"/>
          <w:szCs w:val="22"/>
        </w:rPr>
      </w:pPr>
      <w:hyperlink w:anchor="_Toc5362171" w:history="1">
        <w:r w:rsidRPr="00174BFA">
          <w:rPr>
            <w:rStyle w:val="Hypertextovodkaz"/>
            <w:noProof/>
          </w:rPr>
          <w:t>Obrázek 11 - Vkládání dat do komponenty rozbalovací seznam</w:t>
        </w:r>
        <w:r>
          <w:rPr>
            <w:noProof/>
            <w:webHidden/>
          </w:rPr>
          <w:tab/>
        </w:r>
        <w:r>
          <w:rPr>
            <w:noProof/>
            <w:webHidden/>
          </w:rPr>
          <w:fldChar w:fldCharType="begin"/>
        </w:r>
        <w:r>
          <w:rPr>
            <w:noProof/>
            <w:webHidden/>
          </w:rPr>
          <w:instrText xml:space="preserve"> PAGEREF _Toc5362171 \h </w:instrText>
        </w:r>
        <w:r>
          <w:rPr>
            <w:noProof/>
            <w:webHidden/>
          </w:rPr>
        </w:r>
        <w:r>
          <w:rPr>
            <w:noProof/>
            <w:webHidden/>
          </w:rPr>
          <w:fldChar w:fldCharType="separate"/>
        </w:r>
        <w:r>
          <w:rPr>
            <w:noProof/>
            <w:webHidden/>
          </w:rPr>
          <w:t>34</w:t>
        </w:r>
        <w:r>
          <w:rPr>
            <w:noProof/>
            <w:webHidden/>
          </w:rPr>
          <w:fldChar w:fldCharType="end"/>
        </w:r>
      </w:hyperlink>
    </w:p>
    <w:p w14:paraId="4A93B4A2" w14:textId="5262C416" w:rsidR="00A339DF" w:rsidRDefault="00A339DF">
      <w:pPr>
        <w:pStyle w:val="Seznamobrzk"/>
        <w:tabs>
          <w:tab w:val="right" w:leader="dot" w:pos="8493"/>
        </w:tabs>
        <w:rPr>
          <w:rFonts w:asciiTheme="minorHAnsi" w:eastAsiaTheme="minorEastAsia" w:hAnsiTheme="minorHAnsi" w:cstheme="minorBidi"/>
          <w:noProof/>
          <w:sz w:val="22"/>
          <w:szCs w:val="22"/>
        </w:rPr>
      </w:pPr>
      <w:hyperlink w:anchor="_Toc5362172" w:history="1">
        <w:r w:rsidRPr="00174BFA">
          <w:rPr>
            <w:rStyle w:val="Hypertextovodkaz"/>
            <w:noProof/>
          </w:rPr>
          <w:t>Obrázek 12 - Vyhledávání v komponentě rozbalovací seznam</w:t>
        </w:r>
        <w:r>
          <w:rPr>
            <w:noProof/>
            <w:webHidden/>
          </w:rPr>
          <w:tab/>
        </w:r>
        <w:r>
          <w:rPr>
            <w:noProof/>
            <w:webHidden/>
          </w:rPr>
          <w:fldChar w:fldCharType="begin"/>
        </w:r>
        <w:r>
          <w:rPr>
            <w:noProof/>
            <w:webHidden/>
          </w:rPr>
          <w:instrText xml:space="preserve"> PAGEREF _Toc5362172 \h </w:instrText>
        </w:r>
        <w:r>
          <w:rPr>
            <w:noProof/>
            <w:webHidden/>
          </w:rPr>
        </w:r>
        <w:r>
          <w:rPr>
            <w:noProof/>
            <w:webHidden/>
          </w:rPr>
          <w:fldChar w:fldCharType="separate"/>
        </w:r>
        <w:r>
          <w:rPr>
            <w:noProof/>
            <w:webHidden/>
          </w:rPr>
          <w:t>35</w:t>
        </w:r>
        <w:r>
          <w:rPr>
            <w:noProof/>
            <w:webHidden/>
          </w:rPr>
          <w:fldChar w:fldCharType="end"/>
        </w:r>
      </w:hyperlink>
    </w:p>
    <w:p w14:paraId="1F858E22" w14:textId="5C4B5C94" w:rsidR="00A339DF" w:rsidRDefault="00A339DF">
      <w:pPr>
        <w:pStyle w:val="Seznamobrzk"/>
        <w:tabs>
          <w:tab w:val="right" w:leader="dot" w:pos="8493"/>
        </w:tabs>
        <w:rPr>
          <w:rFonts w:asciiTheme="minorHAnsi" w:eastAsiaTheme="minorEastAsia" w:hAnsiTheme="minorHAnsi" w:cstheme="minorBidi"/>
          <w:noProof/>
          <w:sz w:val="22"/>
          <w:szCs w:val="22"/>
        </w:rPr>
      </w:pPr>
      <w:hyperlink w:anchor="_Toc5362173" w:history="1">
        <w:r w:rsidRPr="00174BFA">
          <w:rPr>
            <w:rStyle w:val="Hypertextovodkaz"/>
            <w:noProof/>
          </w:rPr>
          <w:t>Obrázek 13 - Tvorba záznamu</w:t>
        </w:r>
        <w:r>
          <w:rPr>
            <w:noProof/>
            <w:webHidden/>
          </w:rPr>
          <w:tab/>
        </w:r>
        <w:r>
          <w:rPr>
            <w:noProof/>
            <w:webHidden/>
          </w:rPr>
          <w:fldChar w:fldCharType="begin"/>
        </w:r>
        <w:r>
          <w:rPr>
            <w:noProof/>
            <w:webHidden/>
          </w:rPr>
          <w:instrText xml:space="preserve"> PAGEREF _Toc5362173 \h </w:instrText>
        </w:r>
        <w:r>
          <w:rPr>
            <w:noProof/>
            <w:webHidden/>
          </w:rPr>
        </w:r>
        <w:r>
          <w:rPr>
            <w:noProof/>
            <w:webHidden/>
          </w:rPr>
          <w:fldChar w:fldCharType="separate"/>
        </w:r>
        <w:r>
          <w:rPr>
            <w:noProof/>
            <w:webHidden/>
          </w:rPr>
          <w:t>35</w:t>
        </w:r>
        <w:r>
          <w:rPr>
            <w:noProof/>
            <w:webHidden/>
          </w:rPr>
          <w:fldChar w:fldCharType="end"/>
        </w:r>
      </w:hyperlink>
    </w:p>
    <w:p w14:paraId="61AA7BAD" w14:textId="299F5C85" w:rsidR="00A339DF" w:rsidRDefault="00A339DF">
      <w:pPr>
        <w:pStyle w:val="Seznamobrzk"/>
        <w:tabs>
          <w:tab w:val="right" w:leader="dot" w:pos="8493"/>
        </w:tabs>
        <w:rPr>
          <w:rFonts w:asciiTheme="minorHAnsi" w:eastAsiaTheme="minorEastAsia" w:hAnsiTheme="minorHAnsi" w:cstheme="minorBidi"/>
          <w:noProof/>
          <w:sz w:val="22"/>
          <w:szCs w:val="22"/>
        </w:rPr>
      </w:pPr>
      <w:hyperlink w:anchor="_Toc5362174" w:history="1">
        <w:r w:rsidRPr="00174BFA">
          <w:rPr>
            <w:rStyle w:val="Hypertextovodkaz"/>
            <w:noProof/>
          </w:rPr>
          <w:t>Obrázek 14 - Nový záznam</w:t>
        </w:r>
        <w:r>
          <w:rPr>
            <w:noProof/>
            <w:webHidden/>
          </w:rPr>
          <w:tab/>
        </w:r>
        <w:r>
          <w:rPr>
            <w:noProof/>
            <w:webHidden/>
          </w:rPr>
          <w:fldChar w:fldCharType="begin"/>
        </w:r>
        <w:r>
          <w:rPr>
            <w:noProof/>
            <w:webHidden/>
          </w:rPr>
          <w:instrText xml:space="preserve"> PAGEREF _Toc5362174 \h </w:instrText>
        </w:r>
        <w:r>
          <w:rPr>
            <w:noProof/>
            <w:webHidden/>
          </w:rPr>
        </w:r>
        <w:r>
          <w:rPr>
            <w:noProof/>
            <w:webHidden/>
          </w:rPr>
          <w:fldChar w:fldCharType="separate"/>
        </w:r>
        <w:r>
          <w:rPr>
            <w:noProof/>
            <w:webHidden/>
          </w:rPr>
          <w:t>36</w:t>
        </w:r>
        <w:r>
          <w:rPr>
            <w:noProof/>
            <w:webHidden/>
          </w:rPr>
          <w:fldChar w:fldCharType="end"/>
        </w:r>
      </w:hyperlink>
    </w:p>
    <w:p w14:paraId="64578711" w14:textId="49FF7F12" w:rsidR="00A339DF" w:rsidRDefault="00A339DF">
      <w:pPr>
        <w:pStyle w:val="Seznamobrzk"/>
        <w:tabs>
          <w:tab w:val="right" w:leader="dot" w:pos="8493"/>
        </w:tabs>
        <w:rPr>
          <w:rFonts w:asciiTheme="minorHAnsi" w:eastAsiaTheme="minorEastAsia" w:hAnsiTheme="minorHAnsi" w:cstheme="minorBidi"/>
          <w:noProof/>
          <w:sz w:val="22"/>
          <w:szCs w:val="22"/>
        </w:rPr>
      </w:pPr>
      <w:hyperlink w:anchor="_Toc5362175" w:history="1">
        <w:r w:rsidRPr="00174BFA">
          <w:rPr>
            <w:rStyle w:val="Hypertextovodkaz"/>
            <w:noProof/>
          </w:rPr>
          <w:t>Obrázek 15 – Úprava záznamu a změna počtu semestru</w:t>
        </w:r>
        <w:r>
          <w:rPr>
            <w:noProof/>
            <w:webHidden/>
          </w:rPr>
          <w:tab/>
        </w:r>
        <w:r>
          <w:rPr>
            <w:noProof/>
            <w:webHidden/>
          </w:rPr>
          <w:fldChar w:fldCharType="begin"/>
        </w:r>
        <w:r>
          <w:rPr>
            <w:noProof/>
            <w:webHidden/>
          </w:rPr>
          <w:instrText xml:space="preserve"> PAGEREF _Toc5362175 \h </w:instrText>
        </w:r>
        <w:r>
          <w:rPr>
            <w:noProof/>
            <w:webHidden/>
          </w:rPr>
        </w:r>
        <w:r>
          <w:rPr>
            <w:noProof/>
            <w:webHidden/>
          </w:rPr>
          <w:fldChar w:fldCharType="separate"/>
        </w:r>
        <w:r>
          <w:rPr>
            <w:noProof/>
            <w:webHidden/>
          </w:rPr>
          <w:t>37</w:t>
        </w:r>
        <w:r>
          <w:rPr>
            <w:noProof/>
            <w:webHidden/>
          </w:rPr>
          <w:fldChar w:fldCharType="end"/>
        </w:r>
      </w:hyperlink>
    </w:p>
    <w:p w14:paraId="0CE5949C" w14:textId="54C00602" w:rsidR="00A339DF" w:rsidRDefault="00A339DF">
      <w:pPr>
        <w:pStyle w:val="Seznamobrzk"/>
        <w:tabs>
          <w:tab w:val="right" w:leader="dot" w:pos="8493"/>
        </w:tabs>
        <w:rPr>
          <w:rFonts w:asciiTheme="minorHAnsi" w:eastAsiaTheme="minorEastAsia" w:hAnsiTheme="minorHAnsi" w:cstheme="minorBidi"/>
          <w:noProof/>
          <w:sz w:val="22"/>
          <w:szCs w:val="22"/>
        </w:rPr>
      </w:pPr>
      <w:hyperlink w:anchor="_Toc5362176" w:history="1">
        <w:r w:rsidRPr="00174BFA">
          <w:rPr>
            <w:rStyle w:val="Hypertextovodkaz"/>
            <w:noProof/>
          </w:rPr>
          <w:t>Obrázek 16 - Načtení lichých předmětů do seznamu</w:t>
        </w:r>
        <w:r>
          <w:rPr>
            <w:noProof/>
            <w:webHidden/>
          </w:rPr>
          <w:tab/>
        </w:r>
        <w:r>
          <w:rPr>
            <w:noProof/>
            <w:webHidden/>
          </w:rPr>
          <w:fldChar w:fldCharType="begin"/>
        </w:r>
        <w:r>
          <w:rPr>
            <w:noProof/>
            <w:webHidden/>
          </w:rPr>
          <w:instrText xml:space="preserve"> PAGEREF _Toc5362176 \h </w:instrText>
        </w:r>
        <w:r>
          <w:rPr>
            <w:noProof/>
            <w:webHidden/>
          </w:rPr>
        </w:r>
        <w:r>
          <w:rPr>
            <w:noProof/>
            <w:webHidden/>
          </w:rPr>
          <w:fldChar w:fldCharType="separate"/>
        </w:r>
        <w:r>
          <w:rPr>
            <w:noProof/>
            <w:webHidden/>
          </w:rPr>
          <w:t>38</w:t>
        </w:r>
        <w:r>
          <w:rPr>
            <w:noProof/>
            <w:webHidden/>
          </w:rPr>
          <w:fldChar w:fldCharType="end"/>
        </w:r>
      </w:hyperlink>
    </w:p>
    <w:p w14:paraId="128476A2" w14:textId="6B5C694F" w:rsidR="00975A56" w:rsidRDefault="001D2CF3" w:rsidP="00975A56">
      <w:pPr>
        <w:pStyle w:val="Zkladntext"/>
      </w:pPr>
      <w:r>
        <w:rPr>
          <w:b/>
          <w:bCs/>
          <w:noProof/>
        </w:rPr>
        <w:fldChar w:fldCharType="end"/>
      </w:r>
    </w:p>
    <w:p w14:paraId="529DAD61" w14:textId="05093AE4" w:rsidR="00145F30" w:rsidRPr="00435AA2" w:rsidRDefault="00145F30" w:rsidP="00145F30">
      <w:pPr>
        <w:spacing w:after="180" w:line="360" w:lineRule="auto"/>
        <w:jc w:val="both"/>
        <w:rPr>
          <w:color w:val="0070C0"/>
        </w:rPr>
      </w:pP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p w14:paraId="6C484C6C" w14:textId="60E25F22" w:rsidR="00A339DF" w:rsidRDefault="00487AC6">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5362177" w:history="1">
        <w:r w:rsidR="00A339DF" w:rsidRPr="00374021">
          <w:rPr>
            <w:rStyle w:val="Hypertextovodkaz"/>
            <w:noProof/>
          </w:rPr>
          <w:t>Tabulka 1 - Datový slovník pro Obor</w:t>
        </w:r>
        <w:r w:rsidR="00A339DF">
          <w:rPr>
            <w:noProof/>
            <w:webHidden/>
          </w:rPr>
          <w:tab/>
        </w:r>
        <w:r w:rsidR="00A339DF">
          <w:rPr>
            <w:noProof/>
            <w:webHidden/>
          </w:rPr>
          <w:fldChar w:fldCharType="begin"/>
        </w:r>
        <w:r w:rsidR="00A339DF">
          <w:rPr>
            <w:noProof/>
            <w:webHidden/>
          </w:rPr>
          <w:instrText xml:space="preserve"> PAGEREF _Toc5362177 \h </w:instrText>
        </w:r>
        <w:r w:rsidR="00A339DF">
          <w:rPr>
            <w:noProof/>
            <w:webHidden/>
          </w:rPr>
        </w:r>
        <w:r w:rsidR="00A339DF">
          <w:rPr>
            <w:noProof/>
            <w:webHidden/>
          </w:rPr>
          <w:fldChar w:fldCharType="separate"/>
        </w:r>
        <w:r w:rsidR="00A339DF">
          <w:rPr>
            <w:noProof/>
            <w:webHidden/>
          </w:rPr>
          <w:t>18</w:t>
        </w:r>
        <w:r w:rsidR="00A339DF">
          <w:rPr>
            <w:noProof/>
            <w:webHidden/>
          </w:rPr>
          <w:fldChar w:fldCharType="end"/>
        </w:r>
      </w:hyperlink>
    </w:p>
    <w:p w14:paraId="2CA8C13F" w14:textId="4EB0E81D" w:rsidR="00A339DF" w:rsidRDefault="00A339DF">
      <w:pPr>
        <w:pStyle w:val="Seznamobrzk"/>
        <w:tabs>
          <w:tab w:val="right" w:leader="dot" w:pos="8493"/>
        </w:tabs>
        <w:rPr>
          <w:rFonts w:asciiTheme="minorHAnsi" w:eastAsiaTheme="minorEastAsia" w:hAnsiTheme="minorHAnsi" w:cstheme="minorBidi"/>
          <w:noProof/>
          <w:sz w:val="22"/>
          <w:szCs w:val="22"/>
        </w:rPr>
      </w:pPr>
      <w:hyperlink w:anchor="_Toc5362178" w:history="1">
        <w:r w:rsidRPr="00374021">
          <w:rPr>
            <w:rStyle w:val="Hypertextovodkaz"/>
            <w:noProof/>
          </w:rPr>
          <w:t>Tabulka 2 - Datový slovník pro Předmět</w:t>
        </w:r>
        <w:r>
          <w:rPr>
            <w:noProof/>
            <w:webHidden/>
          </w:rPr>
          <w:tab/>
        </w:r>
        <w:r>
          <w:rPr>
            <w:noProof/>
            <w:webHidden/>
          </w:rPr>
          <w:fldChar w:fldCharType="begin"/>
        </w:r>
        <w:r>
          <w:rPr>
            <w:noProof/>
            <w:webHidden/>
          </w:rPr>
          <w:instrText xml:space="preserve"> PAGEREF _Toc5362178 \h </w:instrText>
        </w:r>
        <w:r>
          <w:rPr>
            <w:noProof/>
            <w:webHidden/>
          </w:rPr>
        </w:r>
        <w:r>
          <w:rPr>
            <w:noProof/>
            <w:webHidden/>
          </w:rPr>
          <w:fldChar w:fldCharType="separate"/>
        </w:r>
        <w:r>
          <w:rPr>
            <w:noProof/>
            <w:webHidden/>
          </w:rPr>
          <w:t>19</w:t>
        </w:r>
        <w:r>
          <w:rPr>
            <w:noProof/>
            <w:webHidden/>
          </w:rPr>
          <w:fldChar w:fldCharType="end"/>
        </w:r>
      </w:hyperlink>
    </w:p>
    <w:p w14:paraId="610A6B05" w14:textId="18B8D4A0" w:rsidR="00A339DF" w:rsidRDefault="00A339DF">
      <w:pPr>
        <w:pStyle w:val="Seznamobrzk"/>
        <w:tabs>
          <w:tab w:val="right" w:leader="dot" w:pos="8493"/>
        </w:tabs>
        <w:rPr>
          <w:rFonts w:asciiTheme="minorHAnsi" w:eastAsiaTheme="minorEastAsia" w:hAnsiTheme="minorHAnsi" w:cstheme="minorBidi"/>
          <w:noProof/>
          <w:sz w:val="22"/>
          <w:szCs w:val="22"/>
        </w:rPr>
      </w:pPr>
      <w:hyperlink w:anchor="_Toc5362179" w:history="1">
        <w:r w:rsidRPr="00374021">
          <w:rPr>
            <w:rStyle w:val="Hypertextovodkaz"/>
            <w:noProof/>
          </w:rPr>
          <w:t>Tabulka 3 - Datový slovník pro Katedru</w:t>
        </w:r>
        <w:r>
          <w:rPr>
            <w:noProof/>
            <w:webHidden/>
          </w:rPr>
          <w:tab/>
        </w:r>
        <w:r>
          <w:rPr>
            <w:noProof/>
            <w:webHidden/>
          </w:rPr>
          <w:fldChar w:fldCharType="begin"/>
        </w:r>
        <w:r>
          <w:rPr>
            <w:noProof/>
            <w:webHidden/>
          </w:rPr>
          <w:instrText xml:space="preserve"> PAGEREF _Toc5362179 \h </w:instrText>
        </w:r>
        <w:r>
          <w:rPr>
            <w:noProof/>
            <w:webHidden/>
          </w:rPr>
        </w:r>
        <w:r>
          <w:rPr>
            <w:noProof/>
            <w:webHidden/>
          </w:rPr>
          <w:fldChar w:fldCharType="separate"/>
        </w:r>
        <w:r>
          <w:rPr>
            <w:noProof/>
            <w:webHidden/>
          </w:rPr>
          <w:t>20</w:t>
        </w:r>
        <w:r>
          <w:rPr>
            <w:noProof/>
            <w:webHidden/>
          </w:rPr>
          <w:fldChar w:fldCharType="end"/>
        </w:r>
      </w:hyperlink>
    </w:p>
    <w:p w14:paraId="67B8968D" w14:textId="59A938FF" w:rsidR="00A339DF" w:rsidRDefault="00A339DF">
      <w:pPr>
        <w:pStyle w:val="Seznamobrzk"/>
        <w:tabs>
          <w:tab w:val="right" w:leader="dot" w:pos="8493"/>
        </w:tabs>
        <w:rPr>
          <w:rFonts w:asciiTheme="minorHAnsi" w:eastAsiaTheme="minorEastAsia" w:hAnsiTheme="minorHAnsi" w:cstheme="minorBidi"/>
          <w:noProof/>
          <w:sz w:val="22"/>
          <w:szCs w:val="22"/>
        </w:rPr>
      </w:pPr>
      <w:hyperlink w:anchor="_Toc5362180" w:history="1">
        <w:r w:rsidRPr="00374021">
          <w:rPr>
            <w:rStyle w:val="Hypertextovodkaz"/>
            <w:noProof/>
          </w:rPr>
          <w:t>Tabulka 4 - Datový slovník pro Vyučující</w:t>
        </w:r>
        <w:r>
          <w:rPr>
            <w:noProof/>
            <w:webHidden/>
          </w:rPr>
          <w:tab/>
        </w:r>
        <w:r>
          <w:rPr>
            <w:noProof/>
            <w:webHidden/>
          </w:rPr>
          <w:fldChar w:fldCharType="begin"/>
        </w:r>
        <w:r>
          <w:rPr>
            <w:noProof/>
            <w:webHidden/>
          </w:rPr>
          <w:instrText xml:space="preserve"> PAGEREF _Toc5362180 \h </w:instrText>
        </w:r>
        <w:r>
          <w:rPr>
            <w:noProof/>
            <w:webHidden/>
          </w:rPr>
        </w:r>
        <w:r>
          <w:rPr>
            <w:noProof/>
            <w:webHidden/>
          </w:rPr>
          <w:fldChar w:fldCharType="separate"/>
        </w:r>
        <w:r>
          <w:rPr>
            <w:noProof/>
            <w:webHidden/>
          </w:rPr>
          <w:t>21</w:t>
        </w:r>
        <w:r>
          <w:rPr>
            <w:noProof/>
            <w:webHidden/>
          </w:rPr>
          <w:fldChar w:fldCharType="end"/>
        </w:r>
      </w:hyperlink>
    </w:p>
    <w:p w14:paraId="2F74831A" w14:textId="14154383" w:rsidR="00A339DF" w:rsidRDefault="00A339DF">
      <w:pPr>
        <w:pStyle w:val="Seznamobrzk"/>
        <w:tabs>
          <w:tab w:val="right" w:leader="dot" w:pos="8493"/>
        </w:tabs>
        <w:rPr>
          <w:rFonts w:asciiTheme="minorHAnsi" w:eastAsiaTheme="minorEastAsia" w:hAnsiTheme="minorHAnsi" w:cstheme="minorBidi"/>
          <w:noProof/>
          <w:sz w:val="22"/>
          <w:szCs w:val="22"/>
        </w:rPr>
      </w:pPr>
      <w:hyperlink w:anchor="_Toc5362181" w:history="1">
        <w:r w:rsidRPr="00374021">
          <w:rPr>
            <w:rStyle w:val="Hypertextovodkaz"/>
            <w:noProof/>
          </w:rPr>
          <w:t>Tabulka 5 - Datový slovník pro Záznam</w:t>
        </w:r>
        <w:r>
          <w:rPr>
            <w:noProof/>
            <w:webHidden/>
          </w:rPr>
          <w:tab/>
        </w:r>
        <w:r>
          <w:rPr>
            <w:noProof/>
            <w:webHidden/>
          </w:rPr>
          <w:fldChar w:fldCharType="begin"/>
        </w:r>
        <w:r>
          <w:rPr>
            <w:noProof/>
            <w:webHidden/>
          </w:rPr>
          <w:instrText xml:space="preserve"> PAGEREF _Toc5362181 \h </w:instrText>
        </w:r>
        <w:r>
          <w:rPr>
            <w:noProof/>
            <w:webHidden/>
          </w:rPr>
        </w:r>
        <w:r>
          <w:rPr>
            <w:noProof/>
            <w:webHidden/>
          </w:rPr>
          <w:fldChar w:fldCharType="separate"/>
        </w:r>
        <w:r>
          <w:rPr>
            <w:noProof/>
            <w:webHidden/>
          </w:rPr>
          <w:t>21</w:t>
        </w:r>
        <w:r>
          <w:rPr>
            <w:noProof/>
            <w:webHidden/>
          </w:rPr>
          <w:fldChar w:fldCharType="end"/>
        </w:r>
      </w:hyperlink>
    </w:p>
    <w:p w14:paraId="23D65B28" w14:textId="75F07430" w:rsidR="00A339DF" w:rsidRDefault="00A339DF">
      <w:pPr>
        <w:pStyle w:val="Seznamobrzk"/>
        <w:tabs>
          <w:tab w:val="right" w:leader="dot" w:pos="8493"/>
        </w:tabs>
        <w:rPr>
          <w:rFonts w:asciiTheme="minorHAnsi" w:eastAsiaTheme="minorEastAsia" w:hAnsiTheme="minorHAnsi" w:cstheme="minorBidi"/>
          <w:noProof/>
          <w:sz w:val="22"/>
          <w:szCs w:val="22"/>
        </w:rPr>
      </w:pPr>
      <w:hyperlink w:anchor="_Toc5362182" w:history="1">
        <w:r w:rsidRPr="00374021">
          <w:rPr>
            <w:rStyle w:val="Hypertextovodkaz"/>
            <w:noProof/>
          </w:rPr>
          <w:t>Tabulka 6 - Datový slovník pro Plán semestru</w:t>
        </w:r>
        <w:r>
          <w:rPr>
            <w:noProof/>
            <w:webHidden/>
          </w:rPr>
          <w:tab/>
        </w:r>
        <w:r>
          <w:rPr>
            <w:noProof/>
            <w:webHidden/>
          </w:rPr>
          <w:fldChar w:fldCharType="begin"/>
        </w:r>
        <w:r>
          <w:rPr>
            <w:noProof/>
            <w:webHidden/>
          </w:rPr>
          <w:instrText xml:space="preserve"> PAGEREF _Toc5362182 \h </w:instrText>
        </w:r>
        <w:r>
          <w:rPr>
            <w:noProof/>
            <w:webHidden/>
          </w:rPr>
        </w:r>
        <w:r>
          <w:rPr>
            <w:noProof/>
            <w:webHidden/>
          </w:rPr>
          <w:fldChar w:fldCharType="separate"/>
        </w:r>
        <w:r>
          <w:rPr>
            <w:noProof/>
            <w:webHidden/>
          </w:rPr>
          <w:t>22</w:t>
        </w:r>
        <w:r>
          <w:rPr>
            <w:noProof/>
            <w:webHidden/>
          </w:rPr>
          <w:fldChar w:fldCharType="end"/>
        </w:r>
      </w:hyperlink>
    </w:p>
    <w:p w14:paraId="7173D7C8" w14:textId="00235472" w:rsidR="00A339DF" w:rsidRDefault="00A339DF">
      <w:pPr>
        <w:pStyle w:val="Seznamobrzk"/>
        <w:tabs>
          <w:tab w:val="right" w:leader="dot" w:pos="8493"/>
        </w:tabs>
        <w:rPr>
          <w:rFonts w:asciiTheme="minorHAnsi" w:eastAsiaTheme="minorEastAsia" w:hAnsiTheme="minorHAnsi" w:cstheme="minorBidi"/>
          <w:noProof/>
          <w:sz w:val="22"/>
          <w:szCs w:val="22"/>
        </w:rPr>
      </w:pPr>
      <w:hyperlink w:anchor="_Toc5362183" w:history="1">
        <w:r w:rsidRPr="00374021">
          <w:rPr>
            <w:rStyle w:val="Hypertextovodkaz"/>
            <w:noProof/>
          </w:rPr>
          <w:t>Tabulka 7 - Datový slovník pro Výběr</w:t>
        </w:r>
        <w:r>
          <w:rPr>
            <w:noProof/>
            <w:webHidden/>
          </w:rPr>
          <w:tab/>
        </w:r>
        <w:r>
          <w:rPr>
            <w:noProof/>
            <w:webHidden/>
          </w:rPr>
          <w:fldChar w:fldCharType="begin"/>
        </w:r>
        <w:r>
          <w:rPr>
            <w:noProof/>
            <w:webHidden/>
          </w:rPr>
          <w:instrText xml:space="preserve"> PAGEREF _Toc5362183 \h </w:instrText>
        </w:r>
        <w:r>
          <w:rPr>
            <w:noProof/>
            <w:webHidden/>
          </w:rPr>
        </w:r>
        <w:r>
          <w:rPr>
            <w:noProof/>
            <w:webHidden/>
          </w:rPr>
          <w:fldChar w:fldCharType="separate"/>
        </w:r>
        <w:r>
          <w:rPr>
            <w:noProof/>
            <w:webHidden/>
          </w:rPr>
          <w:t>22</w:t>
        </w:r>
        <w:r>
          <w:rPr>
            <w:noProof/>
            <w:webHidden/>
          </w:rPr>
          <w:fldChar w:fldCharType="end"/>
        </w:r>
      </w:hyperlink>
    </w:p>
    <w:p w14:paraId="042A1416" w14:textId="0D9E0740" w:rsidR="00A339DF" w:rsidRDefault="00A339DF">
      <w:pPr>
        <w:pStyle w:val="Seznamobrzk"/>
        <w:tabs>
          <w:tab w:val="right" w:leader="dot" w:pos="8493"/>
        </w:tabs>
        <w:rPr>
          <w:rFonts w:asciiTheme="minorHAnsi" w:eastAsiaTheme="minorEastAsia" w:hAnsiTheme="minorHAnsi" w:cstheme="minorBidi"/>
          <w:noProof/>
          <w:sz w:val="22"/>
          <w:szCs w:val="22"/>
        </w:rPr>
      </w:pPr>
      <w:hyperlink w:anchor="_Toc5362184" w:history="1">
        <w:r w:rsidRPr="00374021">
          <w:rPr>
            <w:rStyle w:val="Hypertextovodkaz"/>
            <w:noProof/>
          </w:rPr>
          <w:t>Tabulka 8 - Scénář – správa garantů</w:t>
        </w:r>
        <w:r>
          <w:rPr>
            <w:noProof/>
            <w:webHidden/>
          </w:rPr>
          <w:tab/>
        </w:r>
        <w:r>
          <w:rPr>
            <w:noProof/>
            <w:webHidden/>
          </w:rPr>
          <w:fldChar w:fldCharType="begin"/>
        </w:r>
        <w:r>
          <w:rPr>
            <w:noProof/>
            <w:webHidden/>
          </w:rPr>
          <w:instrText xml:space="preserve"> PAGEREF _Toc5362184 \h </w:instrText>
        </w:r>
        <w:r>
          <w:rPr>
            <w:noProof/>
            <w:webHidden/>
          </w:rPr>
        </w:r>
        <w:r>
          <w:rPr>
            <w:noProof/>
            <w:webHidden/>
          </w:rPr>
          <w:fldChar w:fldCharType="separate"/>
        </w:r>
        <w:r>
          <w:rPr>
            <w:noProof/>
            <w:webHidden/>
          </w:rPr>
          <w:t>26</w:t>
        </w:r>
        <w:r>
          <w:rPr>
            <w:noProof/>
            <w:webHidden/>
          </w:rPr>
          <w:fldChar w:fldCharType="end"/>
        </w:r>
      </w:hyperlink>
    </w:p>
    <w:p w14:paraId="03964251" w14:textId="3239BE5A" w:rsidR="00975A56" w:rsidRDefault="00487AC6" w:rsidP="00975A56">
      <w:pPr>
        <w:pStyle w:val="Zkladntext"/>
        <w:rPr>
          <w:b/>
          <w:bCs/>
          <w:noProof/>
        </w:rPr>
      </w:pPr>
      <w:r>
        <w:rPr>
          <w:b/>
          <w:bCs/>
          <w:noProof/>
        </w:rPr>
        <w:fldChar w:fldCharType="end"/>
      </w:r>
    </w:p>
    <w:p w14:paraId="747121DF" w14:textId="77777777" w:rsidR="00145F30" w:rsidRDefault="00145F30" w:rsidP="00975A56">
      <w:pPr>
        <w:pStyle w:val="Zkladntext"/>
      </w:pPr>
    </w:p>
    <w:p w14:paraId="332D5D33" w14:textId="77777777" w:rsidR="00975A56" w:rsidRDefault="00975A56" w:rsidP="00975A56">
      <w:r>
        <w:br w:type="page"/>
      </w:r>
    </w:p>
    <w:p w14:paraId="6E5D4AA9" w14:textId="77777777" w:rsidR="00975A56" w:rsidRPr="00B47088" w:rsidRDefault="00975A56" w:rsidP="00975A56">
      <w:pPr>
        <w:pStyle w:val="Nzev"/>
      </w:pPr>
      <w:bookmarkStart w:id="3" w:name="_Toc342837154"/>
      <w:r w:rsidRPr="00BF4A0B">
        <w:lastRenderedPageBreak/>
        <w:t xml:space="preserve">Seznam </w:t>
      </w:r>
      <w:r>
        <w:t>použitých zkratek</w:t>
      </w:r>
      <w:bookmarkEnd w:id="3"/>
    </w:p>
    <w:p w14:paraId="1B38F3D3" w14:textId="2E6AF66A" w:rsidR="00435CEA" w:rsidRDefault="00435CEA" w:rsidP="00435CEA">
      <w:pPr>
        <w:pStyle w:val="Zkladntext"/>
        <w:rPr>
          <w:color w:val="0070C0"/>
        </w:rPr>
      </w:pPr>
      <w:r>
        <w:t>CRUD</w:t>
      </w:r>
      <w:r>
        <w:tab/>
      </w:r>
      <w:r w:rsidR="004505EF">
        <w:t>Vytvořit, číst, upravit, smazat</w:t>
      </w:r>
      <w:r>
        <w:rPr>
          <w:color w:val="0070C0"/>
        </w:rPr>
        <w:t xml:space="preserve"> </w:t>
      </w:r>
    </w:p>
    <w:p w14:paraId="15B15614" w14:textId="63114E46" w:rsidR="00435CEA" w:rsidRDefault="00435CEA" w:rsidP="00435CEA">
      <w:pPr>
        <w:pStyle w:val="Zkladntext"/>
      </w:pPr>
      <w:r>
        <w:t xml:space="preserve">ER </w:t>
      </w:r>
      <w:r>
        <w:tab/>
      </w:r>
      <w:r w:rsidR="004505EF">
        <w:t>Vztahy entit</w:t>
      </w:r>
      <w:r>
        <w:t xml:space="preserve"> </w:t>
      </w:r>
    </w:p>
    <w:p w14:paraId="624B82F8" w14:textId="031BEBE2" w:rsidR="00435CEA" w:rsidRPr="00DE799B" w:rsidRDefault="00435CEA" w:rsidP="00435CEA">
      <w:pPr>
        <w:pStyle w:val="Zkladntext"/>
      </w:pPr>
      <w:r w:rsidRPr="00DE799B">
        <w:t>IIS</w:t>
      </w:r>
      <w:r>
        <w:tab/>
      </w:r>
      <w:r w:rsidR="004505EF" w:rsidRPr="004505EF">
        <w:t>Internetová informační služba</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14611B53" w:rsidR="00435CEA" w:rsidRDefault="00435CEA" w:rsidP="00435CEA">
      <w:pPr>
        <w:pStyle w:val="Zkladntext"/>
        <w:rPr>
          <w:lang w:val="en-US"/>
        </w:rPr>
      </w:pPr>
      <w:r w:rsidRPr="00DE799B">
        <w:t>SQL</w:t>
      </w:r>
      <w:r>
        <w:tab/>
      </w:r>
      <w:r w:rsidR="004505EF" w:rsidRPr="004505EF">
        <w:t>Strukturovaný dotazovací jazyk</w:t>
      </w:r>
    </w:p>
    <w:p w14:paraId="0344FCEB" w14:textId="69FCD5E0" w:rsidR="00435CEA" w:rsidRDefault="00435CEA" w:rsidP="00435CEA">
      <w:pPr>
        <w:pStyle w:val="Zkladntext"/>
      </w:pPr>
      <w:r w:rsidRPr="00835EEB">
        <w:t>UML</w:t>
      </w:r>
      <w:r>
        <w:tab/>
      </w:r>
      <w:r w:rsidR="004505EF">
        <w:t>Unifikovaný modelovací jazyk</w:t>
      </w:r>
    </w:p>
    <w:p w14:paraId="27C23E77" w14:textId="2E36416E" w:rsidR="00EB0AB9" w:rsidRPr="00DE799B" w:rsidRDefault="00EB0AB9" w:rsidP="00EB0AB9">
      <w:pPr>
        <w:pStyle w:val="Zkladntext"/>
      </w:pPr>
      <w:r w:rsidRPr="00DE799B">
        <w:t xml:space="preserve">VS </w:t>
      </w:r>
      <w:r>
        <w:tab/>
      </w:r>
      <w:r w:rsidR="004505EF">
        <w:rPr>
          <w:lang w:val="en-US"/>
        </w:rPr>
        <w:t>V</w:t>
      </w:r>
      <w:r w:rsidRPr="00506C77">
        <w:rPr>
          <w:lang w:val="en-US"/>
        </w:rPr>
        <w:t xml:space="preserve">isual </w:t>
      </w:r>
      <w:r w:rsidR="004505EF">
        <w:rPr>
          <w:lang w:val="en-US"/>
        </w:rPr>
        <w:t>S</w:t>
      </w:r>
      <w:r w:rsidRPr="00506C77">
        <w:rPr>
          <w:lang w:val="en-US"/>
        </w:rPr>
        <w:t>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51B488B" w14:textId="77777777" w:rsidR="000C684D" w:rsidRDefault="000C684D" w:rsidP="00435AA2">
      <w:pPr>
        <w:pStyle w:val="Zkladntext"/>
        <w:spacing w:after="0"/>
        <w:rPr>
          <w:color w:val="0070C0"/>
        </w:rPr>
      </w:pPr>
    </w:p>
    <w:p w14:paraId="62BAF61A" w14:textId="77777777" w:rsidR="00A50D3A" w:rsidRDefault="00A50D3A" w:rsidP="00A50D3A">
      <w:pPr>
        <w:rPr>
          <w:color w:val="0070C0"/>
        </w:rPr>
        <w:sectPr w:rsidR="00A50D3A" w:rsidSect="00A2040F">
          <w:headerReference w:type="even" r:id="rId9"/>
          <w:headerReference w:type="default" r:id="rId10"/>
          <w:footerReference w:type="even" r:id="rId11"/>
          <w:footerReference w:type="default" r:id="rId12"/>
          <w:pgSz w:w="11906" w:h="16838" w:code="9"/>
          <w:pgMar w:top="1418" w:right="1418" w:bottom="1418" w:left="1985" w:header="708" w:footer="708" w:gutter="0"/>
          <w:cols w:space="708"/>
          <w:docGrid w:linePitch="360"/>
        </w:sectPr>
      </w:pPr>
    </w:p>
    <w:p w14:paraId="39803C15" w14:textId="77777777" w:rsidR="006576AB" w:rsidRPr="00A50D3A" w:rsidRDefault="006576AB" w:rsidP="00A50D3A">
      <w:pPr>
        <w:pStyle w:val="Nadpis1"/>
        <w:numPr>
          <w:ilvl w:val="0"/>
          <w:numId w:val="0"/>
        </w:numPr>
      </w:pPr>
      <w:bookmarkStart w:id="4" w:name="_Toc5362125"/>
      <w:r w:rsidRPr="00A50D3A">
        <w:lastRenderedPageBreak/>
        <w:t>Úvod</w:t>
      </w:r>
      <w:bookmarkEnd w:id="4"/>
    </w:p>
    <w:p w14:paraId="38F757D6" w14:textId="77777777" w:rsidR="007B080C" w:rsidRDefault="00767149" w:rsidP="00767149">
      <w:pPr>
        <w:pStyle w:val="Zkladntext"/>
      </w:pPr>
      <w:bookmarkStart w:id="5" w:name="_Hlk528563465"/>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ve většině 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w:t>
      </w:r>
      <w:r w:rsidRPr="00B97A2E">
        <w:lastRenderedPageBreak/>
        <w:t xml:space="preserve">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5"/>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0C2779E3" w14:textId="77777777" w:rsidR="00011ADC" w:rsidRDefault="00011ADC" w:rsidP="00376BDA"/>
    <w:p w14:paraId="52D8B63E" w14:textId="77777777" w:rsidR="00395FE2" w:rsidRDefault="00376BDA" w:rsidP="00011ADC">
      <w:pPr>
        <w:pStyle w:val="Nadpis2"/>
        <w:numPr>
          <w:ilvl w:val="0"/>
          <w:numId w:val="0"/>
        </w:numPr>
      </w:pPr>
      <w:bookmarkStart w:id="6" w:name="_Toc5362126"/>
      <w:r>
        <w:t>Motivace</w:t>
      </w:r>
      <w:bookmarkEnd w:id="6"/>
    </w:p>
    <w:p w14:paraId="0FC93E0C" w14:textId="3CE06A1E"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 xml:space="preserve">s daty v databázi, programování a programování desktopových aplikací využité </w:t>
      </w:r>
      <w:r>
        <w:br/>
      </w:r>
      <w:r w:rsidRPr="00C635D4">
        <w:t>pro 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7" w:name="_Toc5362127"/>
      <w:r>
        <w:lastRenderedPageBreak/>
        <w:t>Cíl práce</w:t>
      </w:r>
      <w:bookmarkEnd w:id="7"/>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8" w:name="_Toc505071555"/>
      <w:bookmarkStart w:id="9" w:name="_Hlk3298883"/>
      <w:bookmarkStart w:id="10" w:name="_Hlk3321348"/>
      <w:bookmarkStart w:id="11" w:name="_Toc5362128"/>
      <w:r>
        <w:lastRenderedPageBreak/>
        <w:t>Teoretická část</w:t>
      </w:r>
      <w:bookmarkEnd w:id="11"/>
      <w:r>
        <w:t xml:space="preserve"> </w:t>
      </w:r>
      <w:bookmarkEnd w:id="8"/>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2" w:name="_Toc5362129"/>
      <w:bookmarkEnd w:id="9"/>
      <w:r>
        <w:t>Současný stav problematiky</w:t>
      </w:r>
      <w:bookmarkEnd w:id="12"/>
    </w:p>
    <w:p w14:paraId="73012097" w14:textId="13F46682" w:rsidR="00792DD2" w:rsidRDefault="00792DD2" w:rsidP="00792DD2">
      <w:pPr>
        <w:pStyle w:val="Zkladntext"/>
      </w:pPr>
      <w:r>
        <w:t xml:space="preserve">V této části jsou popsány podobné systémy k tomuto tématu. Jsou zde rozebrány systémy, které implementují plánování studia v nějaké podobě. Mezi tyto systémy patří IS VŠPJ, UIS, IS/STAG a Plánovač studia. </w:t>
      </w:r>
    </w:p>
    <w:p w14:paraId="0D4C22F1" w14:textId="781683E8" w:rsidR="00792DD2" w:rsidRDefault="00792DD2" w:rsidP="00792DD2">
      <w:pPr>
        <w:pStyle w:val="Zkladntext"/>
      </w:pPr>
      <w:r>
        <w:t xml:space="preserve">IS VŠPJ je Informační systém Vysoké škole polytechnické Jihlava. Pro plánování předmětů se využívá několik kroků. Před 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557E40F1" w:rsidR="00792DD2" w:rsidRDefault="00792DD2" w:rsidP="00792DD2">
      <w:pPr>
        <w:pStyle w:val="Zkladntext"/>
      </w:pPr>
      <w:r>
        <w:t xml:space="preserve">UIS je Univerzitní informační systém společnosti IS4U využívaný na čtrnácti vysokých školách v Česku a na Slovensku. Tento systém má integrovaný portál studenta k organizaci studia. Obsahuje základní funkce, jaké sledování rozvrhu, přihlašování </w:t>
      </w:r>
      <w:r>
        <w:br/>
        <w:t>na zkoušky a mimo jiné i jejich předdefinovaný studijní plán</w:t>
      </w:r>
      <w:r w:rsidR="001C748C">
        <w:t xml:space="preserve"> (UIS, 2019)</w:t>
      </w:r>
      <w:r>
        <w:t xml:space="preserve">. </w:t>
      </w:r>
    </w:p>
    <w:p w14:paraId="3D5D4C7A" w14:textId="6B6FDCB0" w:rsidR="00792DD2" w:rsidRDefault="00792DD2" w:rsidP="00792DD2">
      <w:pPr>
        <w:pStyle w:val="Zkladntext"/>
      </w:pPr>
      <w:r>
        <w:t>IS/STAG je i</w:t>
      </w:r>
      <w:r w:rsidRPr="00126B67">
        <w:t>nformační systém pro univer</w:t>
      </w:r>
      <w:r>
        <w:t>z</w:t>
      </w:r>
      <w:r w:rsidRPr="00126B67">
        <w:t>ity, vysoké a vyšší odborné školy</w:t>
      </w:r>
      <w:r w:rsidR="001C748C">
        <w:t xml:space="preserve">. </w:t>
      </w:r>
      <w:r>
        <w:t>Tento sytém byl vyvinut Centrem informatizace a výpočetní techniky. Tento systém je momentálně nasazen na patnácti školách v České republice umožňující si zvolit volitelný modul Editor studijních plánů. Tato aplikace je využívaná spíše správci plánu</w:t>
      </w:r>
      <w:r w:rsidR="001C748C">
        <w:t xml:space="preserve"> </w:t>
      </w:r>
      <w:r>
        <w:t>a administrátory. Finální verze v grafické podobě se posléze zobrazuje studentům. Obsahuje funkci na srovnávání a kopírování plánu a vyhledávání určitých částí</w:t>
      </w:r>
      <w:r w:rsidR="001C748C">
        <w:t xml:space="preserve"> (</w:t>
      </w:r>
      <w:r w:rsidR="001C748C" w:rsidRPr="008D3C06">
        <w:rPr>
          <w:rStyle w:val="ZkladntextChar"/>
        </w:rPr>
        <w:t>IS/STAG</w:t>
      </w:r>
      <w:r w:rsidR="001C748C">
        <w:rPr>
          <w:rStyle w:val="ZkladntextChar"/>
        </w:rPr>
        <w:t>, 2017)</w:t>
      </w:r>
      <w:r>
        <w:t>.</w:t>
      </w:r>
    </w:p>
    <w:p w14:paraId="1D39E84C" w14:textId="2AA3AE2F" w:rsidR="00FF4B08" w:rsidRDefault="00792DD2" w:rsidP="00FF4B08">
      <w:pPr>
        <w:pStyle w:val="Zkladntext"/>
      </w:pPr>
      <w:r w:rsidRPr="00FF4B08">
        <w:t>Plánovač</w:t>
      </w:r>
      <w:r>
        <w:t xml:space="preserve"> studia je</w:t>
      </w:r>
      <w:r w:rsidRPr="00FF4B08">
        <w:t xml:space="preserve"> nástroj</w:t>
      </w:r>
      <w:r>
        <w:t>, který</w:t>
      </w:r>
      <w:r w:rsidRPr="00FF4B08">
        <w:t xml:space="preserve"> byl vytvořen jako </w:t>
      </w:r>
      <w:r>
        <w:t>výstup</w:t>
      </w:r>
      <w:r w:rsidRPr="00FF4B08">
        <w:t xml:space="preserve"> z bakalářské práce.</w:t>
      </w:r>
      <w:r>
        <w:t xml:space="preserve"> Aplikace zjednodušuje </w:t>
      </w:r>
      <w:r w:rsidRPr="00D07F56">
        <w:t>kontrolu nad studiem v Informační</w:t>
      </w:r>
      <w:r>
        <w:t>m</w:t>
      </w:r>
      <w:r w:rsidRPr="00D07F56">
        <w:t> systém</w:t>
      </w:r>
      <w:r>
        <w:t>u</w:t>
      </w:r>
      <w:r w:rsidRPr="00D07F56">
        <w:t xml:space="preserve"> Masarykovy univerzity</w:t>
      </w:r>
      <w:r w:rsidR="001C748C">
        <w:t xml:space="preserve"> </w:t>
      </w:r>
      <w:r w:rsidR="001C748C" w:rsidRPr="00FF4B08">
        <w:lastRenderedPageBreak/>
        <w:t>(Trnkova,</w:t>
      </w:r>
      <w:r w:rsidR="001C748C">
        <w:t xml:space="preserve"> </w:t>
      </w:r>
      <w:r w:rsidR="001C748C" w:rsidRPr="00FF4B08">
        <w:t>2017)</w:t>
      </w:r>
      <w:r w:rsidRPr="00D07F56">
        <w:t>.</w:t>
      </w:r>
      <w:r w:rsidR="001C748C">
        <w:t xml:space="preserve"> </w:t>
      </w:r>
      <w:r>
        <w:t>Studenům je umožněno využívat tuto aplikaci prostřednictvím</w:t>
      </w:r>
      <w:r w:rsidR="00435CEA">
        <w:t xml:space="preserve"> </w:t>
      </w:r>
      <w:r>
        <w:t>IS</w:t>
      </w:r>
      <w:r w:rsidR="00435CEA">
        <w:t xml:space="preserve"> </w:t>
      </w:r>
      <w:r w:rsidR="001C748C">
        <w:br/>
      </w:r>
      <w:r>
        <w:t>a</w:t>
      </w:r>
      <w:r w:rsidR="001C748C">
        <w:t xml:space="preserve"> </w:t>
      </w:r>
      <w:r>
        <w:t>dovoluje naplánování absorbovaných předmětů do jednotlivých semestrů a tento plán posléze uložit a použít k samotné registraci</w:t>
      </w:r>
      <w:r w:rsidR="001C748C">
        <w:t xml:space="preserve"> </w:t>
      </w:r>
      <w:r w:rsidR="001C748C" w:rsidRPr="00CD3734">
        <w:t>(Plánovač Studia,</w:t>
      </w:r>
      <w:r w:rsidR="001C748C">
        <w:t xml:space="preserve"> </w:t>
      </w:r>
      <w:r w:rsidR="001C748C" w:rsidRPr="00CD3734">
        <w:t>2017)</w:t>
      </w:r>
      <w:r>
        <w:t xml:space="preserve">. </w:t>
      </w:r>
    </w:p>
    <w:p w14:paraId="1ACEE8D8" w14:textId="77777777" w:rsidR="004A202A" w:rsidRDefault="004A202A" w:rsidP="004A202A">
      <w:pPr>
        <w:pStyle w:val="Nadpis2"/>
        <w:numPr>
          <w:ilvl w:val="1"/>
          <w:numId w:val="1"/>
        </w:numPr>
      </w:pPr>
      <w:bookmarkStart w:id="13" w:name="_Toc165066"/>
      <w:bookmarkStart w:id="14" w:name="_Toc5362130"/>
      <w:r>
        <w:t>Výběr prostředí ASP.Net vs .Net</w:t>
      </w:r>
      <w:bookmarkEnd w:id="13"/>
      <w:bookmarkEnd w:id="14"/>
    </w:p>
    <w:p w14:paraId="0EC76EDA" w14:textId="77777777" w:rsidR="004A202A" w:rsidRDefault="004A202A" w:rsidP="004A202A">
      <w:pPr>
        <w:pStyle w:val="Zkladntext"/>
      </w:pPr>
      <w:r>
        <w:t xml:space="preserve">Pro implementaci aplikace v c# se nabízejí dvě možnosti online nebo off-line verze. Zpracování na webu by bylo dostupné pro všechny bez nutnosti stažení aplikace, </w:t>
      </w:r>
      <w:r>
        <w:br/>
        <w:t xml:space="preserve">ale musela by se řešit autentizace uživatelů. V další řadě je za potřebí zajistit webhosting. Webhosting na ASP.Net je zapotřebí IIS rozšíření Windows Serveru na webový server, jenž není studentům na školních serverech momentálně k dispozici k použití a realizaci těchto webů. Nejvhodnější volba je tedy služba od Microsoft Azure, kde lze zajistit free hosting po dobu 30 dnů, poté je za potřebí platit měsíční předplatné. Další možnosti, které dohledat free mají omezení co do velikosti místa, tak v zastaralosti technologií. </w:t>
      </w:r>
      <w:r>
        <w:br/>
        <w:t>Na druhou stranu formulářová aplikace v .Net neopotřebuje autentizaci, jelikož každý, kdo si aplikaci nainstaluje je uživatel, 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5345D7A7" w14:textId="17F8FE32" w:rsidR="004A202A" w:rsidRDefault="004A202A" w:rsidP="004A202A">
      <w:pPr>
        <w:pStyle w:val="Nadpis2"/>
      </w:pPr>
      <w:bookmarkStart w:id="15" w:name="_Toc5362131"/>
      <w:r>
        <w:t>SQL</w:t>
      </w:r>
      <w:bookmarkEnd w:id="15"/>
    </w:p>
    <w:p w14:paraId="396F046D" w14:textId="6F69D813" w:rsidR="004A202A" w:rsidRPr="00601497" w:rsidRDefault="00652760" w:rsidP="004A202A">
      <w:pPr>
        <w:pStyle w:val="Zkladntext"/>
      </w:pPr>
      <w:r>
        <w:t>Jak se píše v odborné knize o</w:t>
      </w:r>
      <w:r w:rsidR="004A202A">
        <w:t xml:space="preserve"> strukturovan</w:t>
      </w:r>
      <w:r>
        <w:t>ém</w:t>
      </w:r>
      <w:r w:rsidR="004A202A">
        <w:t xml:space="preserve"> dotazovací</w:t>
      </w:r>
      <w:r>
        <w:t>m</w:t>
      </w:r>
      <w:r w:rsidR="004A202A">
        <w:t xml:space="preserve"> jazyk</w:t>
      </w:r>
      <w:r>
        <w:t>u</w:t>
      </w:r>
      <w:r w:rsidR="00256B96">
        <w:t xml:space="preserve"> </w:t>
      </w:r>
      <w:r w:rsidR="004A202A">
        <w:t>(</w:t>
      </w:r>
      <w:r w:rsidR="001C748C">
        <w:t xml:space="preserve">dále </w:t>
      </w:r>
      <w:r w:rsidR="004A202A">
        <w:t>SQL)</w:t>
      </w:r>
      <w:r>
        <w:t>. Jedná</w:t>
      </w:r>
      <w:r w:rsidR="001C748C">
        <w:br/>
      </w:r>
      <w:r>
        <w:t>se</w:t>
      </w:r>
      <w:r w:rsidR="001C748C">
        <w:t xml:space="preserve"> </w:t>
      </w:r>
      <w:r>
        <w:t xml:space="preserve">o průmyslový standard pro přístup k relačním databázím, </w:t>
      </w:r>
      <w:r w:rsidR="00256B96">
        <w:t>který</w:t>
      </w:r>
      <w:r>
        <w:t xml:space="preserve"> </w:t>
      </w:r>
      <w:r w:rsidR="00256B96">
        <w:t>se využívá k vytváření, čtení, úpravě a mazání (</w:t>
      </w:r>
      <w:r w:rsidR="001C748C">
        <w:t xml:space="preserve">dále </w:t>
      </w:r>
      <w:r w:rsidR="00256B96">
        <w:t>CRUD) záznamů z</w:t>
      </w:r>
      <w:r w:rsidR="00502A47">
        <w:t> </w:t>
      </w:r>
      <w:r w:rsidR="00256B96">
        <w:t>databáze</w:t>
      </w:r>
      <w:r w:rsidR="00502A47">
        <w:t xml:space="preserve"> (</w:t>
      </w:r>
      <w:proofErr w:type="spellStart"/>
      <w:r w:rsidR="00502A47">
        <w:t>Gennick</w:t>
      </w:r>
      <w:proofErr w:type="spellEnd"/>
      <w:r w:rsidR="00502A47">
        <w:t>, 2006)</w:t>
      </w:r>
      <w:r w:rsidR="00256B96">
        <w:t xml:space="preserve">. Dotazy </w:t>
      </w:r>
      <w:r w:rsidR="001C748C">
        <w:br/>
      </w:r>
      <w:r w:rsidR="00256B96">
        <w:t>na čtení lze využít pro vyhledávání jednoho záznamu pro specifické úkoly nebo souhrn záznamů, jenž lze nahrát do datových tabulek v kódu programu anebo využít Dapper</w:t>
      </w:r>
      <w:r w:rsidR="00C0685C">
        <w:t xml:space="preserve"> dále v odstavci „Dapper“</w:t>
      </w:r>
      <w:r w:rsidR="009B46FE">
        <w:t xml:space="preserve"> </w:t>
      </w:r>
      <w:r w:rsidR="00256B96">
        <w:t>(1.5.1) ke zpracování</w:t>
      </w:r>
      <w:r>
        <w:t xml:space="preserve"> do </w:t>
      </w:r>
      <w:r w:rsidR="004505EF">
        <w:t>spojových seznamů</w:t>
      </w:r>
      <w:r w:rsidR="00256B96">
        <w:t xml:space="preserve">. </w:t>
      </w:r>
    </w:p>
    <w:p w14:paraId="73098C81" w14:textId="77777777" w:rsidR="004A202A" w:rsidRDefault="004A202A" w:rsidP="004A202A">
      <w:pPr>
        <w:pStyle w:val="Nadpis2"/>
      </w:pPr>
      <w:bookmarkStart w:id="16" w:name="_Toc5362132"/>
      <w:r>
        <w:t>UML</w:t>
      </w:r>
      <w:bookmarkEnd w:id="16"/>
    </w:p>
    <w:p w14:paraId="506038EF" w14:textId="3A1E30A7" w:rsidR="004A202A" w:rsidRDefault="00652760" w:rsidP="004A202A">
      <w:pPr>
        <w:pStyle w:val="Zkladntext"/>
      </w:pPr>
      <w:r>
        <w:t>Unifikovaný</w:t>
      </w:r>
      <w:r w:rsidR="004A202A">
        <w:t xml:space="preserve"> modelovací jazyk</w:t>
      </w:r>
      <w:r w:rsidR="001C748C">
        <w:t xml:space="preserve"> </w:t>
      </w:r>
      <w:r w:rsidR="00502A47">
        <w:t>(</w:t>
      </w:r>
      <w:r w:rsidR="001C748C">
        <w:t xml:space="preserve">dále </w:t>
      </w:r>
      <w:r w:rsidR="00502A47">
        <w:t>UML)</w:t>
      </w:r>
      <w:r w:rsidR="004A202A">
        <w:t xml:space="preserve"> druhé</w:t>
      </w:r>
      <w:r w:rsidR="00256B96">
        <w:t xml:space="preserve"> verze je standardizované shrnutí grafických notací na popis a vytváření převážně objektově orientovaných systémů</w:t>
      </w:r>
      <w:r w:rsidR="00502A47">
        <w:t xml:space="preserve"> (</w:t>
      </w:r>
      <w:proofErr w:type="spellStart"/>
      <w:r w:rsidR="00502A47">
        <w:t>Fowler</w:t>
      </w:r>
      <w:proofErr w:type="spellEnd"/>
      <w:r w:rsidR="00502A47">
        <w:t>, 2004).</w:t>
      </w:r>
      <w:r w:rsidR="00256B96">
        <w:t xml:space="preserve"> Tento jazyk se snaží sjednotit modelovací zvyky a tradice</w:t>
      </w:r>
      <w:r>
        <w:t xml:space="preserve">. </w:t>
      </w:r>
      <w:r w:rsidRPr="00652760">
        <w:t xml:space="preserve">Popisem </w:t>
      </w:r>
      <w:r w:rsidRPr="00652760">
        <w:lastRenderedPageBreak/>
        <w:t>pomocí diagramů UML umožníme čtenářům porozumět, co jsme měli na mysli, neboť se jedná o jakési esperanto v oblasti vývoje programů.</w:t>
      </w:r>
    </w:p>
    <w:p w14:paraId="1D1038BF" w14:textId="77777777" w:rsidR="004A202A" w:rsidRDefault="004A202A" w:rsidP="004A202A">
      <w:pPr>
        <w:pStyle w:val="Nadpis2"/>
        <w:numPr>
          <w:ilvl w:val="1"/>
          <w:numId w:val="1"/>
        </w:numPr>
      </w:pPr>
      <w:bookmarkStart w:id="17" w:name="_Toc5362133"/>
      <w:r>
        <w:t>NuGet</w:t>
      </w:r>
      <w:bookmarkEnd w:id="17"/>
    </w:p>
    <w:p w14:paraId="125DA997" w14:textId="00E68147" w:rsidR="004A202A" w:rsidRPr="00372DC0" w:rsidRDefault="004A202A" w:rsidP="004A202A">
      <w:pPr>
        <w:pStyle w:val="Zkladntext"/>
      </w:pPr>
      <w:r>
        <w:t>Nástroj</w:t>
      </w:r>
      <w:r w:rsidR="00652760">
        <w:t xml:space="preserve"> NuGet</w:t>
      </w:r>
      <w:r>
        <w:t xml:space="preserve"> </w:t>
      </w:r>
      <w:r w:rsidR="00652760">
        <w:t xml:space="preserve">je </w:t>
      </w:r>
      <w:r>
        <w:t xml:space="preserve">volně dostupný a od </w:t>
      </w:r>
      <w:r w:rsidRPr="00AA1A32">
        <w:rPr>
          <w:lang w:val="en-US"/>
        </w:rPr>
        <w:t>Visual</w:t>
      </w:r>
      <w:r>
        <w:t xml:space="preserve"> Studia 2012 přeinstalován automaticky. Tento balíčkový manager se využívá na tvorbu, sdílení a využívání kódů seskupených </w:t>
      </w:r>
      <w:r>
        <w:br/>
        <w:t>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w:t>
      </w:r>
      <w:r w:rsidR="00652760">
        <w:t xml:space="preserve"> (</w:t>
      </w:r>
      <w:proofErr w:type="spellStart"/>
      <w:r w:rsidR="00652760">
        <w:t>Nandwani</w:t>
      </w:r>
      <w:proofErr w:type="spellEnd"/>
      <w:r w:rsidR="00652760">
        <w:t>, 2016)</w:t>
      </w:r>
      <w:r>
        <w:t xml:space="preserve">. </w:t>
      </w:r>
    </w:p>
    <w:p w14:paraId="2E3FD428" w14:textId="77777777" w:rsidR="004A202A" w:rsidRPr="00B908B0" w:rsidRDefault="004A202A" w:rsidP="004A202A">
      <w:pPr>
        <w:pStyle w:val="Nadpis3"/>
        <w:numPr>
          <w:ilvl w:val="2"/>
          <w:numId w:val="1"/>
        </w:numPr>
      </w:pPr>
      <w:bookmarkStart w:id="18" w:name="_Toc5362134"/>
      <w:r>
        <w:t>Dapper</w:t>
      </w:r>
      <w:bookmarkEnd w:id="18"/>
    </w:p>
    <w:p w14:paraId="61BAD540" w14:textId="351F3813" w:rsidR="004A202A" w:rsidRPr="00FA7039" w:rsidRDefault="004A202A" w:rsidP="004A202A">
      <w:pPr>
        <w:pStyle w:val="Zkladntext"/>
        <w:rPr>
          <w:rStyle w:val="Hypertextovodkaz"/>
          <w:color w:val="auto"/>
          <w:u w:val="none"/>
        </w:rPr>
      </w:pPr>
      <w:r>
        <w:rPr>
          <w:rStyle w:val="Hypertextovodkaz"/>
          <w:color w:val="auto"/>
          <w:u w:val="none"/>
        </w:rPr>
        <w:t xml:space="preserve">Dapper je Mikro Objektově Orientovaný </w:t>
      </w:r>
      <w:proofErr w:type="spellStart"/>
      <w:r>
        <w:rPr>
          <w:rStyle w:val="Hypertextovodkaz"/>
          <w:color w:val="auto"/>
          <w:u w:val="none"/>
        </w:rPr>
        <w:t>Mapper</w:t>
      </w:r>
      <w:proofErr w:type="spellEnd"/>
      <w:r>
        <w:rPr>
          <w:rStyle w:val="Hypertextovodkaz"/>
          <w:color w:val="auto"/>
          <w:u w:val="none"/>
        </w:rPr>
        <w:t xml:space="preserve">, jenž funguje při běh kódu mezi klientem a relační databází. Tento mezi bod je umožněn díky umožnění dotazování </w:t>
      </w:r>
      <w:r>
        <w:rPr>
          <w:rStyle w:val="Hypertextovodkaz"/>
          <w:color w:val="auto"/>
          <w:u w:val="none"/>
        </w:rPr>
        <w:br/>
        <w:t xml:space="preserve">a vytváření objektů za běhu. Výhoda </w:t>
      </w:r>
      <w:proofErr w:type="spellStart"/>
      <w:r>
        <w:rPr>
          <w:rStyle w:val="Hypertextovodkaz"/>
          <w:color w:val="auto"/>
          <w:u w:val="none"/>
        </w:rPr>
        <w:t>Dapperu</w:t>
      </w:r>
      <w:proofErr w:type="spellEnd"/>
      <w:r>
        <w:rPr>
          <w:rStyle w:val="Hypertextovodkaz"/>
          <w:color w:val="auto"/>
          <w:u w:val="none"/>
        </w:rPr>
        <w:t xml:space="preserve"> je jeho nenáročnost na výkonnost a zatížení projektu hlavně pro jednodušší data a datové rozhraní databáze</w:t>
      </w:r>
      <w:r w:rsidR="00502A47">
        <w:rPr>
          <w:rStyle w:val="Hypertextovodkaz"/>
          <w:color w:val="auto"/>
          <w:u w:val="none"/>
        </w:rPr>
        <w:t xml:space="preserve"> (</w:t>
      </w:r>
      <w:proofErr w:type="spellStart"/>
      <w:r w:rsidR="00502A47">
        <w:rPr>
          <w:rStyle w:val="Hypertextovodkaz"/>
          <w:color w:val="auto"/>
          <w:u w:val="none"/>
        </w:rPr>
        <w:t>Peipman</w:t>
      </w:r>
      <w:proofErr w:type="spellEnd"/>
      <w:r w:rsidR="00502A47">
        <w:rPr>
          <w:rStyle w:val="Hypertextovodkaz"/>
          <w:color w:val="auto"/>
          <w:u w:val="none"/>
        </w:rPr>
        <w:t>, 2017)</w:t>
      </w:r>
      <w:r>
        <w:rPr>
          <w:rStyle w:val="Hypertextovodkaz"/>
          <w:color w:val="auto"/>
          <w:u w:val="none"/>
        </w:rPr>
        <w:t>. Tento NuGet balíček bude dále použit v následujících funkcích v kódu na vytváření a naplnění seznamů z dotazů databáze.</w:t>
      </w:r>
    </w:p>
    <w:p w14:paraId="29746225" w14:textId="77777777" w:rsidR="004A202A" w:rsidRPr="00FF4B08" w:rsidRDefault="004A202A" w:rsidP="00FF4B08">
      <w:pPr>
        <w:pStyle w:val="Zkladntext"/>
      </w:pPr>
    </w:p>
    <w:bookmarkEnd w:id="10"/>
    <w:p w14:paraId="6D328A52" w14:textId="77777777" w:rsidR="004A202A" w:rsidRDefault="004A202A">
      <w:pPr>
        <w:rPr>
          <w:rFonts w:cs="Arial"/>
          <w:b/>
          <w:bCs/>
          <w:color w:val="000000" w:themeColor="text1"/>
          <w:kern w:val="32"/>
          <w:sz w:val="32"/>
          <w:szCs w:val="32"/>
        </w:rPr>
      </w:pPr>
      <w:r>
        <w:br w:type="page"/>
      </w:r>
    </w:p>
    <w:p w14:paraId="40016784" w14:textId="1D5B9668" w:rsidR="00EB0AB9" w:rsidRDefault="007B080C" w:rsidP="00EB0AB9">
      <w:pPr>
        <w:pStyle w:val="Nadpis1"/>
        <w:numPr>
          <w:ilvl w:val="0"/>
          <w:numId w:val="1"/>
        </w:numPr>
        <w:spacing w:after="240"/>
        <w:ind w:left="431" w:hanging="431"/>
      </w:pPr>
      <w:bookmarkStart w:id="19" w:name="_Toc5362135"/>
      <w:r>
        <w:lastRenderedPageBreak/>
        <w:t xml:space="preserve">Analýza </w:t>
      </w:r>
      <w:r w:rsidR="00EB1231">
        <w:t>a Návrh řešení</w:t>
      </w:r>
      <w:bookmarkEnd w:id="19"/>
    </w:p>
    <w:p w14:paraId="10ECFC03" w14:textId="3BBAEC36" w:rsidR="00EB0AB9" w:rsidRDefault="00EB0AB9" w:rsidP="00EB0AB9">
      <w:pPr>
        <w:pStyle w:val="Zkladntext"/>
      </w:pPr>
      <w:r>
        <w:t>Tato kapitola se bude věnovat analýze</w:t>
      </w:r>
      <w:r w:rsidR="00EB1231">
        <w:t xml:space="preserve"> a návrhu řešení</w:t>
      </w:r>
      <w:r>
        <w:t xml:space="preserve"> problému. Podíváme se zde </w:t>
      </w:r>
      <w:r w:rsidR="00EB1231">
        <w:br/>
      </w:r>
      <w:r>
        <w:t xml:space="preserve">na funkční a datovou část projektu a postupně si rozebereme všechny důležité části </w:t>
      </w:r>
      <w:r w:rsidR="00EB1231">
        <w:br/>
      </w:r>
      <w:r>
        <w:t>a popíšeme funkčnost.</w:t>
      </w:r>
      <w:r w:rsidR="00EB1231">
        <w:t xml:space="preserve"> </w:t>
      </w:r>
      <w:r>
        <w:t xml:space="preserve">Pro </w:t>
      </w:r>
      <w:r w:rsidR="00A41B0A">
        <w:t>uváděné</w:t>
      </w:r>
      <w:r>
        <w:t xml:space="preserve"> modely byl zvolen </w:t>
      </w:r>
      <w:r w:rsidR="007B080C">
        <w:t>modelovací</w:t>
      </w:r>
      <w:r>
        <w:t xml:space="preserve"> jazyk</w:t>
      </w:r>
      <w:r w:rsidR="004A202A">
        <w:t xml:space="preserve"> </w:t>
      </w:r>
      <w:r w:rsidR="00502A47">
        <w:t>UML</w:t>
      </w:r>
      <w:r w:rsidR="00A41B0A">
        <w:t>, navržený</w:t>
      </w:r>
      <w:r>
        <w:t xml:space="preserve"> pro vizualizaci</w:t>
      </w:r>
      <w:r w:rsidR="00A41B0A">
        <w:t xml:space="preserve"> analýzy </w:t>
      </w:r>
      <w:r>
        <w:t>a návrh</w:t>
      </w:r>
      <w:r w:rsidR="00A41B0A">
        <w:t>u</w:t>
      </w:r>
      <w:r>
        <w:t xml:space="preserve"> programových systémů. </w:t>
      </w:r>
      <w:r w:rsidR="00A41B0A">
        <w:t>Protože pro UML existuje řada nástrojů, které umí dokumentaci zpracovat, je v</w:t>
      </w:r>
      <w:r>
        <w:t xml:space="preserve">ýhodou </w:t>
      </w:r>
      <w:r w:rsidR="00A41B0A">
        <w:t xml:space="preserve">použití </w:t>
      </w:r>
      <w:r>
        <w:t>tohoto jazyk</w:t>
      </w:r>
      <w:r w:rsidR="00A41B0A">
        <w:t xml:space="preserve">a </w:t>
      </w:r>
      <w:r>
        <w:t>možnost generace vytvořených modelů</w:t>
      </w:r>
      <w:r w:rsidR="00502A47">
        <w:t xml:space="preserve"> </w:t>
      </w:r>
      <w:r>
        <w:t>do kódů, takže</w:t>
      </w:r>
      <w:r w:rsidR="00A41B0A">
        <w:t xml:space="preserve"> např.</w:t>
      </w:r>
      <w:r>
        <w:t xml:space="preserve"> tabulky</w:t>
      </w:r>
      <w:r w:rsidR="00A41B0A">
        <w:t xml:space="preserve"> se</w:t>
      </w:r>
      <w:r>
        <w:t xml:space="preserve"> nemusí vytvářet ručně.</w:t>
      </w:r>
    </w:p>
    <w:p w14:paraId="6E8CB662" w14:textId="68E054C5" w:rsidR="00EB0AB9" w:rsidRDefault="00A41B0A" w:rsidP="00EB0AB9">
      <w:pPr>
        <w:pStyle w:val="Nadpis2"/>
        <w:numPr>
          <w:ilvl w:val="1"/>
          <w:numId w:val="1"/>
        </w:numPr>
      </w:pPr>
      <w:bookmarkStart w:id="20" w:name="_Toc5362136"/>
      <w:r>
        <w:t>Datový model aplikace</w:t>
      </w:r>
      <w:bookmarkEnd w:id="20"/>
    </w:p>
    <w:p w14:paraId="498F27AC" w14:textId="20C1EEE1" w:rsidR="00A41B0A" w:rsidRDefault="00A41B0A" w:rsidP="00EB0AB9">
      <w:pPr>
        <w:pStyle w:val="Zkladntext"/>
      </w:pPr>
      <w:bookmarkStart w:id="21"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 relační ER-diagram, který slouží k popisu relačních tabulek databáze. Každá tabulka je podrobněji popsaná v následujících bodech této kapitoly.</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1"/>
    </w:p>
    <w:p w14:paraId="0C27DAA6" w14:textId="139868D6" w:rsidR="00B30D21" w:rsidRDefault="00EB0AB9" w:rsidP="00EB0AB9">
      <w:pPr>
        <w:pStyle w:val="Titulek"/>
      </w:pPr>
      <w:bookmarkStart w:id="22" w:name="_Toc165070"/>
      <w:bookmarkStart w:id="23" w:name="_Toc5362166"/>
      <w:r>
        <w:t xml:space="preserve">Obrázek </w:t>
      </w:r>
      <w:r>
        <w:rPr>
          <w:noProof/>
        </w:rPr>
        <w:fldChar w:fldCharType="begin"/>
      </w:r>
      <w:r>
        <w:rPr>
          <w:noProof/>
        </w:rPr>
        <w:instrText xml:space="preserve"> SEQ Obrázek \* ARABIC </w:instrText>
      </w:r>
      <w:r>
        <w:rPr>
          <w:noProof/>
        </w:rPr>
        <w:fldChar w:fldCharType="separate"/>
      </w:r>
      <w:r w:rsidR="003F47A3">
        <w:rPr>
          <w:noProof/>
        </w:rPr>
        <w:t>1</w:t>
      </w:r>
      <w:r>
        <w:rPr>
          <w:noProof/>
        </w:rPr>
        <w:fldChar w:fldCharType="end"/>
      </w:r>
      <w:r>
        <w:t xml:space="preserve"> - ER Diagram</w:t>
      </w:r>
      <w:bookmarkEnd w:id="22"/>
      <w:r w:rsidR="00A41B0A">
        <w:t xml:space="preserve"> aplikace SPPSP</w:t>
      </w:r>
      <w:bookmarkEnd w:id="23"/>
    </w:p>
    <w:p w14:paraId="6FFBBFC9" w14:textId="77777777" w:rsidR="00EB0AB9" w:rsidRPr="00380DCC" w:rsidRDefault="00EB0AB9" w:rsidP="00C11E4D">
      <w:pPr>
        <w:pStyle w:val="Nadpis2"/>
      </w:pPr>
      <w:bookmarkStart w:id="24" w:name="_Toc165060"/>
      <w:bookmarkStart w:id="25" w:name="_Toc5362137"/>
      <w:r>
        <w:lastRenderedPageBreak/>
        <w:t>Datový slovník</w:t>
      </w:r>
      <w:bookmarkEnd w:id="24"/>
      <w:bookmarkEnd w:id="25"/>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E717AF" w:rsidRDefault="00EB0AB9" w:rsidP="00C11E4D">
      <w:pPr>
        <w:pStyle w:val="Nadpis3"/>
      </w:pPr>
      <w:bookmarkStart w:id="26" w:name="_Toc5362138"/>
      <w:r w:rsidRPr="00B30D21">
        <w:rPr>
          <w:rStyle w:val="Nadpis4Char"/>
          <w:b/>
          <w:bCs/>
        </w:rPr>
        <w:t>Obor</w:t>
      </w:r>
      <w:bookmarkEnd w:id="26"/>
    </w:p>
    <w:p w14:paraId="14A10808" w14:textId="116D6E3F" w:rsidR="00EB0AB9" w:rsidRPr="00F61140" w:rsidRDefault="00EB0AB9" w:rsidP="00EB0AB9">
      <w:pPr>
        <w:pStyle w:val="Zkladntext"/>
      </w:pPr>
      <w:r w:rsidRPr="00F61140">
        <w:t>Zvolený obor</w:t>
      </w:r>
      <w:r w:rsidR="00A41B0A">
        <w:t xml:space="preserve"> studia</w:t>
      </w:r>
      <w:r w:rsidRPr="00F61140">
        <w:t xml:space="preserve"> určuje požadavky, jenž musí být splněné k úspěšnému dokončení studia. Obsahuje všechny potřebné informace o oborech na škole. Tato tabulka obsahuje identifikační číslo, zkratku, celý název a počty kreditů potřebných k absolvování.</w:t>
      </w:r>
    </w:p>
    <w:p w14:paraId="00BDC53F" w14:textId="517F7B44" w:rsidR="00EB0AB9" w:rsidRDefault="00EB0AB9" w:rsidP="00EB0AB9">
      <w:pPr>
        <w:pStyle w:val="Titulek"/>
        <w:keepNext/>
      </w:pPr>
      <w:bookmarkStart w:id="27" w:name="_Toc165075"/>
      <w:bookmarkStart w:id="28" w:name="_Toc5362177"/>
      <w:r>
        <w:t xml:space="preserve">Tabulka </w:t>
      </w:r>
      <w:r>
        <w:rPr>
          <w:noProof/>
        </w:rPr>
        <w:fldChar w:fldCharType="begin"/>
      </w:r>
      <w:r>
        <w:rPr>
          <w:noProof/>
        </w:rPr>
        <w:instrText xml:space="preserve"> SEQ Tabulka \* ARABIC </w:instrText>
      </w:r>
      <w:r>
        <w:rPr>
          <w:noProof/>
        </w:rPr>
        <w:fldChar w:fldCharType="separate"/>
      </w:r>
      <w:r>
        <w:rPr>
          <w:noProof/>
        </w:rPr>
        <w:t>1</w:t>
      </w:r>
      <w:r>
        <w:rPr>
          <w:noProof/>
        </w:rPr>
        <w:fldChar w:fldCharType="end"/>
      </w:r>
      <w:r>
        <w:t xml:space="preserve"> - Datový slovník</w:t>
      </w:r>
      <w:r w:rsidR="00A41B0A">
        <w:t xml:space="preserve"> pro O</w:t>
      </w:r>
      <w:r>
        <w:rPr>
          <w:noProof/>
        </w:rPr>
        <w:t>bor</w:t>
      </w:r>
      <w:bookmarkEnd w:id="27"/>
      <w:bookmarkEnd w:id="28"/>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proofErr w:type="spellStart"/>
            <w:r w:rsidRPr="00F26F3B">
              <w:t>Id_obor</w:t>
            </w:r>
            <w:proofErr w:type="spellEnd"/>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proofErr w:type="spellStart"/>
            <w:r w:rsidRPr="00F26F3B">
              <w:t>zkr_obor</w:t>
            </w:r>
            <w:proofErr w:type="spellEnd"/>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proofErr w:type="spellStart"/>
            <w:r w:rsidRPr="00F26F3B">
              <w:t>name_obor</w:t>
            </w:r>
            <w:proofErr w:type="spellEnd"/>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proofErr w:type="spellStart"/>
            <w:r w:rsidRPr="00F26F3B">
              <w:t>P_obor</w:t>
            </w:r>
            <w:proofErr w:type="spellEnd"/>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proofErr w:type="spellStart"/>
            <w:r w:rsidRPr="00F26F3B">
              <w:t>Pv_obor</w:t>
            </w:r>
            <w:proofErr w:type="spellEnd"/>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proofErr w:type="spellStart"/>
            <w:r w:rsidRPr="00F26F3B">
              <w:t>v_obor</w:t>
            </w:r>
            <w:proofErr w:type="spellEnd"/>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proofErr w:type="spellStart"/>
            <w:r w:rsidRPr="00F26F3B">
              <w:t>vs_obor</w:t>
            </w:r>
            <w:proofErr w:type="spellEnd"/>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6449E2A3" w14:textId="77777777" w:rsidR="00EB0AB9" w:rsidRDefault="00EB0AB9" w:rsidP="00C11E4D">
      <w:pPr>
        <w:pStyle w:val="Nadpis3"/>
      </w:pPr>
      <w:bookmarkStart w:id="29" w:name="_Toc5362139"/>
      <w:r>
        <w:lastRenderedPageBreak/>
        <w:t>Předmět</w:t>
      </w:r>
      <w:bookmarkEnd w:id="29"/>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2FA71EC2" w:rsidR="00EB0AB9" w:rsidRDefault="00EB0AB9" w:rsidP="00EB0AB9">
      <w:pPr>
        <w:pStyle w:val="Titulek"/>
        <w:keepNext/>
      </w:pPr>
      <w:bookmarkStart w:id="30" w:name="_Toc165076"/>
      <w:bookmarkStart w:id="31" w:name="_Toc5362178"/>
      <w:r>
        <w:t xml:space="preserve">Tabulka </w:t>
      </w:r>
      <w:r>
        <w:rPr>
          <w:noProof/>
        </w:rPr>
        <w:fldChar w:fldCharType="begin"/>
      </w:r>
      <w:r>
        <w:rPr>
          <w:noProof/>
        </w:rPr>
        <w:instrText xml:space="preserve"> SEQ Tabulka \* ARABIC </w:instrText>
      </w:r>
      <w:r>
        <w:rPr>
          <w:noProof/>
        </w:rPr>
        <w:fldChar w:fldCharType="separate"/>
      </w:r>
      <w:r>
        <w:rPr>
          <w:noProof/>
        </w:rPr>
        <w:t>2</w:t>
      </w:r>
      <w:r>
        <w:rPr>
          <w:noProof/>
        </w:rPr>
        <w:fldChar w:fldCharType="end"/>
      </w:r>
      <w:r>
        <w:t xml:space="preserve"> - Datový slovník p</w:t>
      </w:r>
      <w:bookmarkEnd w:id="30"/>
      <w:r w:rsidR="00A41B0A">
        <w:t>ro Předmět</w:t>
      </w:r>
      <w:bookmarkEnd w:id="31"/>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proofErr w:type="spellStart"/>
            <w:r w:rsidRPr="00F26F3B">
              <w:t>Id_predmet</w:t>
            </w:r>
            <w:proofErr w:type="spellEnd"/>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proofErr w:type="spellStart"/>
            <w:r w:rsidRPr="00F26F3B">
              <w:t>Zkr_predmet</w:t>
            </w:r>
            <w:proofErr w:type="spellEnd"/>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proofErr w:type="spellStart"/>
            <w:r w:rsidRPr="00F26F3B">
              <w:t>Name_predmet</w:t>
            </w:r>
            <w:proofErr w:type="spellEnd"/>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proofErr w:type="spellStart"/>
            <w:r w:rsidRPr="00F26F3B">
              <w:t>Kredit_predmet</w:t>
            </w:r>
            <w:proofErr w:type="spellEnd"/>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proofErr w:type="spellStart"/>
            <w:r>
              <w:t>Id_orig</w:t>
            </w:r>
            <w:proofErr w:type="spellEnd"/>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proofErr w:type="spellStart"/>
            <w:r>
              <w:lastRenderedPageBreak/>
              <w:t>Lab</w:t>
            </w:r>
            <w:proofErr w:type="spellEnd"/>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proofErr w:type="spellStart"/>
            <w:r w:rsidRPr="00F26F3B">
              <w:t>Id_obor</w:t>
            </w:r>
            <w:proofErr w:type="spellEnd"/>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r w:rsidRPr="00F26F3B">
              <w:t>Id_vyuc</w:t>
            </w:r>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Default="00EB0AB9" w:rsidP="00C11E4D">
      <w:pPr>
        <w:pStyle w:val="Nadpis3"/>
      </w:pPr>
      <w:bookmarkStart w:id="32" w:name="_Toc5362140"/>
      <w:r>
        <w:t>Katedra</w:t>
      </w:r>
      <w:bookmarkEnd w:id="32"/>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1A6600CA" w:rsidR="00EB0AB9" w:rsidRDefault="00EB0AB9" w:rsidP="00EB0AB9">
      <w:pPr>
        <w:pStyle w:val="Titulek"/>
        <w:keepNext/>
      </w:pPr>
      <w:bookmarkStart w:id="33" w:name="_Toc165077"/>
      <w:bookmarkStart w:id="34" w:name="_Toc5362179"/>
      <w:r>
        <w:t xml:space="preserve">Tabulka </w:t>
      </w:r>
      <w:r>
        <w:rPr>
          <w:noProof/>
        </w:rPr>
        <w:fldChar w:fldCharType="begin"/>
      </w:r>
      <w:r>
        <w:rPr>
          <w:noProof/>
        </w:rPr>
        <w:instrText xml:space="preserve"> SEQ Tabulka \* ARABIC </w:instrText>
      </w:r>
      <w:r>
        <w:rPr>
          <w:noProof/>
        </w:rPr>
        <w:fldChar w:fldCharType="separate"/>
      </w:r>
      <w:r>
        <w:rPr>
          <w:noProof/>
        </w:rPr>
        <w:t>3</w:t>
      </w:r>
      <w:r>
        <w:rPr>
          <w:noProof/>
        </w:rPr>
        <w:fldChar w:fldCharType="end"/>
      </w:r>
      <w:r w:rsidRPr="00F76DE5">
        <w:t xml:space="preserve"> - Datový slovník</w:t>
      </w:r>
      <w:r>
        <w:t xml:space="preserve"> </w:t>
      </w:r>
      <w:r w:rsidR="00D86479">
        <w:t>pro K</w:t>
      </w:r>
      <w:r>
        <w:t>atedr</w:t>
      </w:r>
      <w:bookmarkEnd w:id="33"/>
      <w:r w:rsidR="00D86479">
        <w:t>u</w:t>
      </w:r>
      <w:bookmarkEnd w:id="34"/>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r w:rsidRPr="00F26F3B">
              <w:t>Id_k</w:t>
            </w:r>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proofErr w:type="spellStart"/>
            <w:r>
              <w:t>Naz_k</w:t>
            </w:r>
            <w:proofErr w:type="spellEnd"/>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proofErr w:type="spellStart"/>
            <w:r>
              <w:t>Zkr_k</w:t>
            </w:r>
            <w:proofErr w:type="spellEnd"/>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Default="00EB0AB9" w:rsidP="00C11E4D">
      <w:pPr>
        <w:pStyle w:val="Nadpis3"/>
      </w:pPr>
      <w:bookmarkStart w:id="35" w:name="_Toc5362141"/>
      <w:r>
        <w:t>Vyučující</w:t>
      </w:r>
      <w:bookmarkEnd w:id="35"/>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4E03F9FB" w:rsidR="00EB0AB9" w:rsidRDefault="00EB0AB9" w:rsidP="00EB0AB9">
      <w:pPr>
        <w:pStyle w:val="Titulek"/>
        <w:keepNext/>
      </w:pPr>
      <w:bookmarkStart w:id="36" w:name="_Toc165078"/>
      <w:bookmarkStart w:id="37" w:name="_Toc5362180"/>
      <w:r>
        <w:lastRenderedPageBreak/>
        <w:t xml:space="preserve">Tabulka </w:t>
      </w:r>
      <w:r>
        <w:rPr>
          <w:noProof/>
        </w:rPr>
        <w:fldChar w:fldCharType="begin"/>
      </w:r>
      <w:r>
        <w:rPr>
          <w:noProof/>
        </w:rPr>
        <w:instrText xml:space="preserve"> SEQ Tabulka \* ARABIC </w:instrText>
      </w:r>
      <w:r>
        <w:rPr>
          <w:noProof/>
        </w:rPr>
        <w:fldChar w:fldCharType="separate"/>
      </w:r>
      <w:r>
        <w:rPr>
          <w:noProof/>
        </w:rPr>
        <w:t>4</w:t>
      </w:r>
      <w:r>
        <w:rPr>
          <w:noProof/>
        </w:rPr>
        <w:fldChar w:fldCharType="end"/>
      </w:r>
      <w:r w:rsidRPr="005D2C56">
        <w:t xml:space="preserve"> - Datový slovník</w:t>
      </w:r>
      <w:r w:rsidR="00D86479">
        <w:t xml:space="preserve"> pro V</w:t>
      </w:r>
      <w:r>
        <w:t>yučující</w:t>
      </w:r>
      <w:bookmarkEnd w:id="36"/>
      <w:bookmarkEnd w:id="37"/>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proofErr w:type="spellStart"/>
            <w:r w:rsidRPr="00F26F3B">
              <w:t>Id_v</w:t>
            </w:r>
            <w:proofErr w:type="spellEnd"/>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proofErr w:type="spellStart"/>
            <w:r>
              <w:t>Jmeno_v</w:t>
            </w:r>
            <w:proofErr w:type="spellEnd"/>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proofErr w:type="spellStart"/>
            <w:r>
              <w:t>Email_v</w:t>
            </w:r>
            <w:proofErr w:type="spellEnd"/>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proofErr w:type="spellStart"/>
            <w:r>
              <w:t>Tel_v</w:t>
            </w:r>
            <w:proofErr w:type="spellEnd"/>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proofErr w:type="spellStart"/>
            <w:r>
              <w:t>Konz_v</w:t>
            </w:r>
            <w:proofErr w:type="spellEnd"/>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r>
              <w:t>Id_k</w:t>
            </w:r>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Default="00EB0AB9" w:rsidP="00C11E4D">
      <w:pPr>
        <w:pStyle w:val="Nadpis3"/>
      </w:pPr>
      <w:bookmarkStart w:id="38" w:name="_Toc5362142"/>
      <w:r>
        <w:t>Záznam</w:t>
      </w:r>
      <w:bookmarkEnd w:id="38"/>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49304116" w:rsidR="00EB0AB9" w:rsidRDefault="00EB0AB9" w:rsidP="00EB0AB9">
      <w:pPr>
        <w:pStyle w:val="Titulek"/>
        <w:keepNext/>
      </w:pPr>
      <w:bookmarkStart w:id="39" w:name="_Toc165079"/>
      <w:bookmarkStart w:id="40" w:name="_Toc5362181"/>
      <w:r>
        <w:t xml:space="preserve">Tabulka </w:t>
      </w:r>
      <w:r>
        <w:rPr>
          <w:noProof/>
        </w:rPr>
        <w:fldChar w:fldCharType="begin"/>
      </w:r>
      <w:r>
        <w:rPr>
          <w:noProof/>
        </w:rPr>
        <w:instrText xml:space="preserve"> SEQ Tabulka \* ARABIC </w:instrText>
      </w:r>
      <w:r>
        <w:rPr>
          <w:noProof/>
        </w:rPr>
        <w:fldChar w:fldCharType="separate"/>
      </w:r>
      <w:r>
        <w:rPr>
          <w:noProof/>
        </w:rPr>
        <w:t>5</w:t>
      </w:r>
      <w:r>
        <w:rPr>
          <w:noProof/>
        </w:rPr>
        <w:fldChar w:fldCharType="end"/>
      </w:r>
      <w:r>
        <w:t xml:space="preserve"> - Datový slovník </w:t>
      </w:r>
      <w:r w:rsidR="00D86479">
        <w:t>pro Z</w:t>
      </w:r>
      <w:r>
        <w:t>áznam</w:t>
      </w:r>
      <w:bookmarkEnd w:id="39"/>
      <w:bookmarkEnd w:id="40"/>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r w:rsidRPr="00F26F3B">
              <w:t>Id_zaznam</w:t>
            </w:r>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proofErr w:type="spellStart"/>
            <w:r>
              <w:t>Zkr_záznamu</w:t>
            </w:r>
            <w:proofErr w:type="spellEnd"/>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proofErr w:type="spellStart"/>
            <w:r>
              <w:t>Id_obor</w:t>
            </w:r>
            <w:proofErr w:type="spellEnd"/>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Default="00EB0AB9" w:rsidP="00C11E4D">
      <w:pPr>
        <w:pStyle w:val="Nadpis3"/>
      </w:pPr>
      <w:bookmarkStart w:id="41" w:name="_Toc5362143"/>
      <w:r>
        <w:t>Plán semestr</w:t>
      </w:r>
      <w:bookmarkEnd w:id="41"/>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50A261C0" w:rsidR="00EB0AB9" w:rsidRDefault="00EB0AB9" w:rsidP="00EB0AB9">
      <w:pPr>
        <w:pStyle w:val="Titulek"/>
        <w:keepNext/>
      </w:pPr>
      <w:bookmarkStart w:id="42" w:name="_Toc165080"/>
      <w:bookmarkStart w:id="43" w:name="_Toc5362182"/>
      <w:r>
        <w:lastRenderedPageBreak/>
        <w:t xml:space="preserve">Tabulka </w:t>
      </w:r>
      <w:r>
        <w:rPr>
          <w:noProof/>
        </w:rPr>
        <w:fldChar w:fldCharType="begin"/>
      </w:r>
      <w:r>
        <w:rPr>
          <w:noProof/>
        </w:rPr>
        <w:instrText xml:space="preserve"> SEQ Tabulka \* ARABIC </w:instrText>
      </w:r>
      <w:r>
        <w:rPr>
          <w:noProof/>
        </w:rPr>
        <w:fldChar w:fldCharType="separate"/>
      </w:r>
      <w:r>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2"/>
      <w:bookmarkEnd w:id="43"/>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proofErr w:type="spellStart"/>
            <w:r w:rsidRPr="00F26F3B">
              <w:t>Id_ps</w:t>
            </w:r>
            <w:proofErr w:type="spellEnd"/>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proofErr w:type="spellStart"/>
            <w:r>
              <w:t>Sem_ps</w:t>
            </w:r>
            <w:proofErr w:type="spellEnd"/>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r>
              <w:t>Id_zaznam</w:t>
            </w:r>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77777777" w:rsidR="00EB0AB9" w:rsidRDefault="00EB0AB9" w:rsidP="00C11E4D">
      <w:pPr>
        <w:pStyle w:val="Nadpis3"/>
      </w:pPr>
      <w:bookmarkStart w:id="44" w:name="_Toc5362144"/>
      <w:r>
        <w:t>Výběr</w:t>
      </w:r>
      <w:bookmarkEnd w:id="44"/>
    </w:p>
    <w:p w14:paraId="7B3D4795" w14:textId="1D90F425" w:rsidR="00EB0AB9" w:rsidRDefault="00EB0AB9" w:rsidP="00EB0AB9">
      <w:pPr>
        <w:pStyle w:val="Zkladntext"/>
      </w:pPr>
      <w:r>
        <w:t>Výběr je vytvořen jako propojovací tabulka mezi semestrálním plánem a předmětem</w:t>
      </w:r>
      <w:r w:rsidR="00D86479">
        <w:t>, která reprezentuje vztah mezi předměty a semestry.</w:t>
      </w:r>
      <w:r>
        <w:t xml:space="preserve"> Tato tabulka umožnuje přidat libovolný počet pře</w:t>
      </w:r>
      <w:r w:rsidR="00D86479">
        <w:t>d</w:t>
      </w:r>
      <w:r>
        <w:t>m</w:t>
      </w:r>
      <w:r w:rsidR="00D86479">
        <w:t>ě</w:t>
      </w:r>
      <w:r>
        <w:t>tů do jednoho semestru.</w:t>
      </w:r>
    </w:p>
    <w:p w14:paraId="78F01CEE" w14:textId="3C64DEFE" w:rsidR="00EB0AB9" w:rsidRDefault="00EB0AB9" w:rsidP="00EB0AB9">
      <w:pPr>
        <w:pStyle w:val="Titulek"/>
        <w:keepNext/>
      </w:pPr>
      <w:bookmarkStart w:id="45" w:name="_Toc165081"/>
      <w:bookmarkStart w:id="46" w:name="_Toc5362183"/>
      <w:r>
        <w:t xml:space="preserve">Tabulka </w:t>
      </w:r>
      <w:r>
        <w:rPr>
          <w:noProof/>
        </w:rPr>
        <w:fldChar w:fldCharType="begin"/>
      </w:r>
      <w:r>
        <w:rPr>
          <w:noProof/>
        </w:rPr>
        <w:instrText xml:space="preserve"> SEQ Tabulka \* ARABIC </w:instrText>
      </w:r>
      <w:r>
        <w:rPr>
          <w:noProof/>
        </w:rPr>
        <w:fldChar w:fldCharType="separate"/>
      </w:r>
      <w:r>
        <w:rPr>
          <w:noProof/>
        </w:rPr>
        <w:t>7</w:t>
      </w:r>
      <w:r>
        <w:rPr>
          <w:noProof/>
        </w:rPr>
        <w:fldChar w:fldCharType="end"/>
      </w:r>
      <w:r w:rsidRPr="0025225F">
        <w:t xml:space="preserve"> - Datový slovník</w:t>
      </w:r>
      <w:r w:rsidR="00D86479">
        <w:t xml:space="preserve"> pro</w:t>
      </w:r>
      <w:r>
        <w:t xml:space="preserve"> </w:t>
      </w:r>
      <w:r w:rsidR="00D86479">
        <w:t>V</w:t>
      </w:r>
      <w:r>
        <w:t>ýběr</w:t>
      </w:r>
      <w:bookmarkEnd w:id="45"/>
      <w:bookmarkEnd w:id="46"/>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proofErr w:type="spellStart"/>
            <w:r w:rsidRPr="00F26F3B">
              <w:t>Id_vyber</w:t>
            </w:r>
            <w:proofErr w:type="spellEnd"/>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proofErr w:type="spellStart"/>
            <w:r>
              <w:t>Id_předmět</w:t>
            </w:r>
            <w:proofErr w:type="spellEnd"/>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proofErr w:type="spellStart"/>
            <w:r>
              <w:t>Id_ps</w:t>
            </w:r>
            <w:proofErr w:type="spellEnd"/>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4E52F2ED" w14:textId="53B4BBCB" w:rsidR="00C11E4D" w:rsidRDefault="00C11E4D">
      <w:pPr>
        <w:rPr>
          <w:rFonts w:cs="Arial"/>
          <w:b/>
          <w:bCs/>
          <w:iCs/>
          <w:sz w:val="28"/>
          <w:szCs w:val="28"/>
        </w:rPr>
      </w:pPr>
    </w:p>
    <w:p w14:paraId="047988EB" w14:textId="7BB0BA72" w:rsidR="00EB0AB9" w:rsidRDefault="00D86479" w:rsidP="00EB0AB9">
      <w:pPr>
        <w:pStyle w:val="Nadpis2"/>
        <w:numPr>
          <w:ilvl w:val="1"/>
          <w:numId w:val="1"/>
        </w:numPr>
      </w:pPr>
      <w:bookmarkStart w:id="47" w:name="_Toc5362145"/>
      <w:r>
        <w:t>Funkční model aplikace</w:t>
      </w:r>
      <w:bookmarkEnd w:id="47"/>
    </w:p>
    <w:p w14:paraId="4A70151F" w14:textId="61425A51" w:rsidR="00D86479" w:rsidRDefault="00D86479" w:rsidP="00C11E4D">
      <w:pPr>
        <w:pStyle w:val="Zkladntext"/>
        <w:keepNext/>
      </w:pPr>
      <w:r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Pr="00D86479">
        <w:t xml:space="preserve">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Tento problém i s hlavičkou požadovaného souboru bude popsán v kapitole o vkládání dat do databáze. Celkový přehled služeb poskytovaných aplikací je uveden </w:t>
      </w:r>
      <w:r w:rsidR="0022528B">
        <w:br/>
      </w:r>
      <w:r w:rsidRPr="00D86479">
        <w:lastRenderedPageBreak/>
        <w:t>na obrázku Use Case model aplikace SPPSP (Obrázek 2). K dokumentaci je použit tzv. Use Case Model UML (model jednání).</w:t>
      </w:r>
    </w:p>
    <w:p w14:paraId="1F3A3E4C" w14:textId="28DD3CBE" w:rsidR="00C11E4D" w:rsidRDefault="00C11E4D" w:rsidP="00C11E4D">
      <w:pPr>
        <w:pStyle w:val="Zkladntext"/>
        <w:keepNext/>
      </w:pPr>
      <w:r>
        <w:rPr>
          <w:noProof/>
        </w:rPr>
        <w:drawing>
          <wp:inline distT="0" distB="0" distL="0" distR="0" wp14:anchorId="2CFC7C80" wp14:editId="4A8D5FA1">
            <wp:extent cx="5220690" cy="4338320"/>
            <wp:effectExtent l="0" t="0" r="0" b="508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20690" cy="4338320"/>
                    </a:xfrm>
                    <a:prstGeom prst="rect">
                      <a:avLst/>
                    </a:prstGeom>
                    <a:noFill/>
                    <a:ln>
                      <a:noFill/>
                    </a:ln>
                  </pic:spPr>
                </pic:pic>
              </a:graphicData>
            </a:graphic>
          </wp:inline>
        </w:drawing>
      </w:r>
    </w:p>
    <w:p w14:paraId="15FA47AD" w14:textId="59AED53B" w:rsidR="00C11E4D" w:rsidRPr="00C11E4D" w:rsidRDefault="00C11E4D" w:rsidP="00C11E4D">
      <w:pPr>
        <w:pStyle w:val="Titulek"/>
        <w:jc w:val="both"/>
      </w:pPr>
      <w:bookmarkStart w:id="48" w:name="_Toc5362167"/>
      <w:r>
        <w:t xml:space="preserve">Obrázek </w:t>
      </w:r>
      <w:r w:rsidR="00E40DE4">
        <w:rPr>
          <w:noProof/>
        </w:rPr>
        <w:fldChar w:fldCharType="begin"/>
      </w:r>
      <w:r w:rsidR="00E40DE4">
        <w:rPr>
          <w:noProof/>
        </w:rPr>
        <w:instrText xml:space="preserve"> SEQ Obrázek \* ARABIC </w:instrText>
      </w:r>
      <w:r w:rsidR="00E40DE4">
        <w:rPr>
          <w:noProof/>
        </w:rPr>
        <w:fldChar w:fldCharType="separate"/>
      </w:r>
      <w:r w:rsidR="003F47A3">
        <w:rPr>
          <w:noProof/>
        </w:rPr>
        <w:t>2</w:t>
      </w:r>
      <w:r w:rsidR="00E40DE4">
        <w:rPr>
          <w:noProof/>
        </w:rPr>
        <w:fldChar w:fldCharType="end"/>
      </w:r>
      <w:r>
        <w:t xml:space="preserve"> - Use Case</w:t>
      </w:r>
      <w:r w:rsidR="00D86479">
        <w:t xml:space="preserve"> model aplikace SPPSP</w:t>
      </w:r>
      <w:bookmarkEnd w:id="48"/>
    </w:p>
    <w:p w14:paraId="6C83B894" w14:textId="478067A2" w:rsidR="00EB0AB9" w:rsidRDefault="00D86479" w:rsidP="00C11E4D">
      <w:pPr>
        <w:pStyle w:val="Nadpis3"/>
      </w:pPr>
      <w:bookmarkStart w:id="49" w:name="_Toc5362146"/>
      <w:r>
        <w:t xml:space="preserve">Případy užití aktéra </w:t>
      </w:r>
      <w:r w:rsidR="00EB0AB9">
        <w:t>Uživatel</w:t>
      </w:r>
      <w:bookmarkEnd w:id="49"/>
    </w:p>
    <w:p w14:paraId="24149DAD" w14:textId="6ACE2C62" w:rsidR="00D86479" w:rsidRPr="00D86479" w:rsidRDefault="00D86479" w:rsidP="00D86479">
      <w:pPr>
        <w:pStyle w:val="Zkladntext"/>
      </w:pPr>
      <w:r>
        <w:t>Tato část je zaměřena na případy užití pro aktéra v roli Uživatel</w:t>
      </w:r>
    </w:p>
    <w:p w14:paraId="144CEAEC" w14:textId="5CC8AF32"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19F605C1" w14:textId="53081A8A" w:rsidR="00761846" w:rsidRDefault="00761846" w:rsidP="00761846">
      <w:pPr>
        <w:pStyle w:val="Zkladntext"/>
        <w:numPr>
          <w:ilvl w:val="1"/>
          <w:numId w:val="31"/>
        </w:numPr>
      </w:pPr>
      <w:r>
        <w:t>Tvorba záznamu – Tato funkce umožní uživateli vytvořit záznam plánu. Tento záznam obsahuje zvolený obor a semestry. Vytvořené záznamy kromě tvorby upravovat a mazat.</w:t>
      </w:r>
    </w:p>
    <w:p w14:paraId="65DD1B9A" w14:textId="4A7E1F48" w:rsidR="00EB0AB9" w:rsidRDefault="00EB0AB9" w:rsidP="00761846">
      <w:pPr>
        <w:pStyle w:val="Zkladntext"/>
        <w:numPr>
          <w:ilvl w:val="2"/>
          <w:numId w:val="31"/>
        </w:numPr>
      </w:pPr>
      <w:r w:rsidRPr="00EC1AD3">
        <w:t xml:space="preserve">Vybrat počet </w:t>
      </w:r>
      <w:r w:rsidR="00B30D21" w:rsidRPr="00EC1AD3">
        <w:t>semestrů</w:t>
      </w:r>
      <w:r w:rsidR="00B30D21">
        <w:t xml:space="preserve"> –</w:t>
      </w:r>
      <w:r w:rsidR="00761846">
        <w:t xml:space="preserve"> Tento údaj </w:t>
      </w:r>
      <w:r w:rsidR="00F9727D">
        <w:t>symbolizuje,</w:t>
      </w:r>
      <w:r w:rsidR="00761846">
        <w:t xml:space="preserve"> kolik je zapotřebí zobrazit semestrů, které bude uživatel využívat pro přidávání a odebíraní semestrů dle výběru</w:t>
      </w:r>
      <w:r>
        <w:t>.</w:t>
      </w:r>
    </w:p>
    <w:p w14:paraId="6E78C1CD" w14:textId="0F45A9A4" w:rsidR="00EB0AB9" w:rsidRDefault="00EB0AB9" w:rsidP="00761846">
      <w:pPr>
        <w:pStyle w:val="Zkladntext"/>
        <w:numPr>
          <w:ilvl w:val="2"/>
          <w:numId w:val="31"/>
        </w:numPr>
      </w:pPr>
      <w:r>
        <w:lastRenderedPageBreak/>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lastRenderedPageBreak/>
        <w:t>Zobrazit konzultační hodiny – Zobrazení konzultačních hodin a dne konzultací daného garanta</w:t>
      </w:r>
      <w:r w:rsidR="00D86479">
        <w:t>.</w:t>
      </w:r>
    </w:p>
    <w:p w14:paraId="0E19EFAF" w14:textId="577A163E" w:rsidR="00EB0AB9" w:rsidRDefault="00D86479" w:rsidP="00C11E4D">
      <w:pPr>
        <w:pStyle w:val="Nadpis3"/>
      </w:pPr>
      <w:bookmarkStart w:id="50" w:name="_Toc5362147"/>
      <w:r>
        <w:t xml:space="preserve">Případy užití pro aktéra v roli </w:t>
      </w:r>
      <w:r w:rsidR="00EB0AB9">
        <w:t>Správa</w:t>
      </w:r>
      <w:bookmarkEnd w:id="50"/>
    </w:p>
    <w:p w14:paraId="01B42AFC" w14:textId="1A5F7574" w:rsidR="00D86479" w:rsidRPr="00D86479" w:rsidRDefault="00D86479" w:rsidP="00D86479">
      <w:pPr>
        <w:pStyle w:val="Zkladntext"/>
      </w:pPr>
      <w:r>
        <w:t>Tato část je zaměřena na případy užití pro aktéra v roli Správa</w:t>
      </w:r>
      <w:r w:rsidR="001C748C">
        <w:t>. Správa je sada funkcí, jenž rozšiřuje vyhledávání a umožňuje CRUD operace pro položky kateder, oborů, předmětů a garantů.</w:t>
      </w:r>
    </w:p>
    <w:p w14:paraId="3F622E3A" w14:textId="5912C72F" w:rsidR="001C748C" w:rsidRDefault="001C748C" w:rsidP="001C748C">
      <w:pPr>
        <w:pStyle w:val="Zkladntext"/>
        <w:numPr>
          <w:ilvl w:val="0"/>
          <w:numId w:val="32"/>
        </w:numPr>
      </w:pPr>
      <w:r>
        <w:t>Úprava a vytváření – podle vybrané skupiny lze vytvořit položku do této skupiny a po vyhledání položky libovolné skupiny jde tuto položku upravit nebo smazat.</w:t>
      </w:r>
    </w:p>
    <w:p w14:paraId="270B7CF6" w14:textId="23574CF1" w:rsidR="00EB0AB9" w:rsidRDefault="00EB0AB9" w:rsidP="00C11E4D">
      <w:pPr>
        <w:pStyle w:val="Nadpis2"/>
      </w:pPr>
      <w:bookmarkStart w:id="51" w:name="_Toc165064"/>
      <w:bookmarkStart w:id="52" w:name="_Toc5362148"/>
      <w:r>
        <w:t>Scénář</w:t>
      </w:r>
      <w:r w:rsidR="00D86479">
        <w:t>e</w:t>
      </w:r>
      <w:r>
        <w:t xml:space="preserve"> případ</w:t>
      </w:r>
      <w:r w:rsidR="00D86479">
        <w:t>ů</w:t>
      </w:r>
      <w:r>
        <w:t xml:space="preserve"> užití</w:t>
      </w:r>
      <w:bookmarkEnd w:id="51"/>
      <w:r w:rsidR="00D86479">
        <w:t xml:space="preserve"> aktéra v roli Správa</w:t>
      </w:r>
      <w:bookmarkEnd w:id="52"/>
      <w:r>
        <w:t xml:space="preserve"> </w:t>
      </w:r>
    </w:p>
    <w:p w14:paraId="13272858" w14:textId="49D697CA" w:rsidR="001C748C" w:rsidRDefault="00EB0AB9" w:rsidP="001C748C">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4889EDB5" w14:textId="77777777" w:rsidR="001C748C" w:rsidRDefault="001C748C">
      <w:r>
        <w:br w:type="page"/>
      </w:r>
    </w:p>
    <w:p w14:paraId="02746A3A" w14:textId="77777777" w:rsidR="00EB0AB9" w:rsidRDefault="00EB0AB9" w:rsidP="00C11E4D">
      <w:pPr>
        <w:pStyle w:val="Nadpis3"/>
      </w:pPr>
      <w:bookmarkStart w:id="53" w:name="_Toc5362149"/>
      <w:r>
        <w:lastRenderedPageBreak/>
        <w:t>Správa garantů správcem:</w:t>
      </w:r>
      <w:bookmarkEnd w:id="53"/>
    </w:p>
    <w:p w14:paraId="471BD443" w14:textId="7C85F446" w:rsidR="00EB0AB9" w:rsidRDefault="00EB0AB9" w:rsidP="00EB0AB9">
      <w:pPr>
        <w:pStyle w:val="Titulek"/>
        <w:keepNext/>
      </w:pPr>
      <w:r>
        <w:t xml:space="preserve">                  </w:t>
      </w:r>
      <w:bookmarkStart w:id="54" w:name="_Toc165082"/>
      <w:bookmarkStart w:id="55" w:name="_Toc5362184"/>
      <w:r>
        <w:t xml:space="preserve">Tabulka </w:t>
      </w:r>
      <w:r>
        <w:rPr>
          <w:noProof/>
        </w:rPr>
        <w:fldChar w:fldCharType="begin"/>
      </w:r>
      <w:r>
        <w:rPr>
          <w:noProof/>
        </w:rPr>
        <w:instrText xml:space="preserve"> SEQ Tabulka \* ARABIC </w:instrText>
      </w:r>
      <w:r>
        <w:rPr>
          <w:noProof/>
        </w:rPr>
        <w:fldChar w:fldCharType="separate"/>
      </w:r>
      <w:r>
        <w:rPr>
          <w:noProof/>
        </w:rPr>
        <w:t>8</w:t>
      </w:r>
      <w:r>
        <w:rPr>
          <w:noProof/>
        </w:rPr>
        <w:fldChar w:fldCharType="end"/>
      </w:r>
      <w:r>
        <w:t xml:space="preserve"> - </w:t>
      </w:r>
      <w:r w:rsidR="00B30D21">
        <w:t>Scénář – správa</w:t>
      </w:r>
      <w:r>
        <w:t xml:space="preserve"> garantů</w:t>
      </w:r>
      <w:bookmarkEnd w:id="54"/>
      <w:bookmarkEnd w:id="55"/>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77777777" w:rsidR="00EB0AB9" w:rsidRDefault="00EB0AB9" w:rsidP="00EB0AB9"/>
    <w:p w14:paraId="462B23C1" w14:textId="77777777" w:rsidR="00EB0AB9" w:rsidRDefault="00EB0AB9" w:rsidP="00C11E4D">
      <w:pPr>
        <w:pStyle w:val="Nadpis3"/>
      </w:pPr>
      <w:bookmarkStart w:id="56" w:name="_Toc5362150"/>
      <w:r>
        <w:lastRenderedPageBreak/>
        <w:t>Model správy garanta:</w:t>
      </w:r>
      <w:bookmarkEnd w:id="56"/>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3902C301" w:rsidR="00EB0AB9" w:rsidRDefault="00EB0AB9" w:rsidP="00EB0AB9">
      <w:pPr>
        <w:pStyle w:val="Titulek"/>
        <w:jc w:val="both"/>
      </w:pPr>
      <w:bookmarkStart w:id="57" w:name="_Toc165072"/>
      <w:bookmarkStart w:id="58" w:name="_Toc5362168"/>
      <w:r>
        <w:t xml:space="preserve">Obrázek </w:t>
      </w:r>
      <w:r>
        <w:rPr>
          <w:noProof/>
        </w:rPr>
        <w:fldChar w:fldCharType="begin"/>
      </w:r>
      <w:r>
        <w:rPr>
          <w:noProof/>
        </w:rPr>
        <w:instrText xml:space="preserve"> SEQ Obrázek \* ARABIC </w:instrText>
      </w:r>
      <w:r>
        <w:rPr>
          <w:noProof/>
        </w:rPr>
        <w:fldChar w:fldCharType="separate"/>
      </w:r>
      <w:r w:rsidR="003F47A3">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7"/>
      <w:bookmarkEnd w:id="58"/>
    </w:p>
    <w:p w14:paraId="78CD6612" w14:textId="77777777" w:rsidR="00EB0AB9" w:rsidRDefault="00EB0AB9" w:rsidP="00EB0AB9"/>
    <w:p w14:paraId="7AD1C828" w14:textId="77777777" w:rsidR="00EB0AB9" w:rsidRDefault="00EB0AB9" w:rsidP="00EB0AB9">
      <w:r>
        <w:br w:type="page"/>
      </w:r>
    </w:p>
    <w:p w14:paraId="5CF89E0A" w14:textId="77777777" w:rsidR="00EB0AB9" w:rsidRDefault="00EB0AB9" w:rsidP="00C11E4D">
      <w:pPr>
        <w:pStyle w:val="Nadpis3"/>
      </w:pPr>
      <w:bookmarkStart w:id="59" w:name="_Toc5362151"/>
      <w:r>
        <w:lastRenderedPageBreak/>
        <w:t>Model správy oborů:</w:t>
      </w:r>
      <w:bookmarkEnd w:id="59"/>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090E9551" w:rsidR="00EB0AB9" w:rsidRDefault="00EB0AB9" w:rsidP="00EB0AB9">
      <w:pPr>
        <w:pStyle w:val="Titulek"/>
        <w:jc w:val="both"/>
      </w:pPr>
      <w:bookmarkStart w:id="60" w:name="_Toc165073"/>
      <w:bookmarkStart w:id="61" w:name="_Toc5362169"/>
      <w:r>
        <w:t xml:space="preserve">Obrázek </w:t>
      </w:r>
      <w:r>
        <w:rPr>
          <w:noProof/>
        </w:rPr>
        <w:fldChar w:fldCharType="begin"/>
      </w:r>
      <w:r>
        <w:rPr>
          <w:noProof/>
        </w:rPr>
        <w:instrText xml:space="preserve"> SEQ Obrázek \* ARABIC </w:instrText>
      </w:r>
      <w:r>
        <w:rPr>
          <w:noProof/>
        </w:rPr>
        <w:fldChar w:fldCharType="separate"/>
      </w:r>
      <w:r w:rsidR="003F47A3">
        <w:rPr>
          <w:noProof/>
        </w:rPr>
        <w:t>4</w:t>
      </w:r>
      <w:r>
        <w:rPr>
          <w:noProof/>
        </w:rPr>
        <w:fldChar w:fldCharType="end"/>
      </w:r>
      <w:r>
        <w:t xml:space="preserve"> - </w:t>
      </w:r>
      <w:r w:rsidR="00B30D21">
        <w:t>Scénář – správa</w:t>
      </w:r>
      <w:r>
        <w:t xml:space="preserve"> oborů</w:t>
      </w:r>
      <w:bookmarkEnd w:id="60"/>
      <w:bookmarkEnd w:id="61"/>
    </w:p>
    <w:p w14:paraId="15F16FA5" w14:textId="77777777" w:rsidR="00EB0AB9" w:rsidRDefault="00EB0AB9" w:rsidP="00EB0AB9">
      <w:r>
        <w:br w:type="page"/>
      </w:r>
    </w:p>
    <w:p w14:paraId="6A54CB95" w14:textId="77777777" w:rsidR="00EB0AB9" w:rsidRDefault="00EB0AB9" w:rsidP="00EB0AB9">
      <w:pPr>
        <w:pStyle w:val="Zkladntext"/>
      </w:pPr>
      <w:r>
        <w:lastRenderedPageBreak/>
        <w:t>Model správy předmětů:</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602F77A5" w:rsidR="00EB0AB9" w:rsidRDefault="00EB0AB9" w:rsidP="00EB0AB9">
      <w:pPr>
        <w:pStyle w:val="Titulek"/>
        <w:jc w:val="both"/>
      </w:pPr>
      <w:bookmarkStart w:id="62" w:name="_Toc165074"/>
      <w:bookmarkStart w:id="63" w:name="_Toc5362170"/>
      <w:r>
        <w:t xml:space="preserve">Obrázek </w:t>
      </w:r>
      <w:r>
        <w:rPr>
          <w:noProof/>
        </w:rPr>
        <w:fldChar w:fldCharType="begin"/>
      </w:r>
      <w:r>
        <w:rPr>
          <w:noProof/>
        </w:rPr>
        <w:instrText xml:space="preserve"> SEQ Obrázek \* ARABIC </w:instrText>
      </w:r>
      <w:r>
        <w:rPr>
          <w:noProof/>
        </w:rPr>
        <w:fldChar w:fldCharType="separate"/>
      </w:r>
      <w:r w:rsidR="003F47A3">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2"/>
      <w:bookmarkEnd w:id="63"/>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4" w:name="_Toc165065"/>
      <w:bookmarkStart w:id="65" w:name="_Toc5362152"/>
      <w:r>
        <w:lastRenderedPageBreak/>
        <w:t>Popis implementace</w:t>
      </w:r>
      <w:bookmarkEnd w:id="64"/>
      <w:bookmarkEnd w:id="65"/>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5BC32EFC" w14:textId="77777777" w:rsidR="00EB0AB9" w:rsidRDefault="00EB0AB9" w:rsidP="00EB0AB9">
      <w:pPr>
        <w:pStyle w:val="Nadpis2"/>
        <w:numPr>
          <w:ilvl w:val="1"/>
          <w:numId w:val="1"/>
        </w:numPr>
      </w:pPr>
      <w:bookmarkStart w:id="66" w:name="_Toc165067"/>
      <w:bookmarkStart w:id="67" w:name="_Toc5362153"/>
      <w:r>
        <w:t>Hromadné plnění dat do databáze</w:t>
      </w:r>
      <w:bookmarkEnd w:id="66"/>
      <w:bookmarkEnd w:id="67"/>
    </w:p>
    <w:p w14:paraId="69EE67B0" w14:textId="05CEE31B" w:rsidR="00EB0AB9" w:rsidRDefault="00EB0AB9" w:rsidP="00EB0AB9">
      <w:pPr>
        <w:pStyle w:val="Zkladntext"/>
      </w:pPr>
      <w:r>
        <w:t xml:space="preserve">Ze získaných dat ze školní databáze je za potřebí zpracovat textové soubory a posléze </w:t>
      </w:r>
      <w:r w:rsidR="00ED0B36">
        <w:br/>
      </w:r>
      <w:r>
        <w:t xml:space="preserve">je zapsat do příslušných tabulek v databázi. </w:t>
      </w:r>
      <w:r w:rsidR="001A68EA">
        <w:t xml:space="preserve">Z důvodu zkrácení anotací při výpisu předmětů v ostatními daty je za potřebí vytvořit přídavný soubor, ve kterém se </w:t>
      </w:r>
      <w:r w:rsidR="006F2211">
        <w:t>objevují tyto anotace v plném znění.</w:t>
      </w:r>
      <w:r w:rsidR="0022528B">
        <w:t xml:space="preserve"> </w:t>
      </w:r>
      <w:r>
        <w:t>Pro zpracování prvního souboru se používá čtení po řádku, 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w:t>
      </w:r>
      <w:r w:rsidR="0022528B">
        <w:t xml:space="preserve"> </w:t>
      </w:r>
      <w:r>
        <w:t xml:space="preserve">a předmětů </w:t>
      </w:r>
      <w:r w:rsidR="0022528B">
        <w:br/>
      </w:r>
      <w:r>
        <w:t xml:space="preserve">za předpokladu dodržení požadované hlavičky. </w:t>
      </w:r>
    </w:p>
    <w:p w14:paraId="59A8F7BE" w14:textId="77777777" w:rsidR="006F2211" w:rsidRDefault="00EB0AB9" w:rsidP="00EB0AB9">
      <w:pPr>
        <w:pStyle w:val="Zkladntext"/>
      </w:pPr>
      <w:r>
        <w:t>Vzorek ze souboru má tvar:</w:t>
      </w:r>
    </w:p>
    <w:p w14:paraId="7A0CCB96" w14:textId="3F3E7205" w:rsidR="00EB0AB9" w:rsidRPr="006F2211" w:rsidRDefault="00EB0AB9" w:rsidP="00EB0AB9">
      <w:pPr>
        <w:pStyle w:val="Zkladntext"/>
        <w:rPr>
          <w:i/>
        </w:rPr>
      </w:pPr>
      <w:r>
        <w:t xml:space="preserve"> </w:t>
      </w:r>
      <w:r w:rsidRPr="006F2211">
        <w:rPr>
          <w:i/>
        </w:rPr>
        <w:t xml:space="preserve">1610; Semestrální projekt; </w:t>
      </w:r>
      <w:proofErr w:type="spellStart"/>
      <w:r w:rsidRPr="006F2211">
        <w:rPr>
          <w:i/>
        </w:rPr>
        <w:t>xSP</w:t>
      </w:r>
      <w:proofErr w:type="spellEnd"/>
      <w:r w:rsidRPr="006F2211">
        <w:rPr>
          <w:i/>
        </w:rPr>
        <w:t xml:space="preserve">; 4; ZA; P-13/14; 5; 35; f; P; Povinný předmět; PaedDr. František Smrčka, Ph.D.; Katedra technických studií; </w:t>
      </w:r>
      <w:proofErr w:type="gramStart"/>
      <w:r w:rsidRPr="006F2211">
        <w:rPr>
          <w:i/>
        </w:rPr>
        <w:t>KTS;;</w:t>
      </w:r>
      <w:proofErr w:type="gramEnd"/>
      <w:r w:rsidRPr="006F2211">
        <w:rPr>
          <w:i/>
        </w:rPr>
        <w:t xml:space="preserve"> smrcka@vspj.cz; 0;;0;;;1; Česky; Czech; </w:t>
      </w:r>
      <w:proofErr w:type="spellStart"/>
      <w:r w:rsidRPr="006F2211">
        <w:rPr>
          <w:i/>
        </w:rPr>
        <w:t>Semestral</w:t>
      </w:r>
      <w:proofErr w:type="spellEnd"/>
      <w:r w:rsidRPr="006F2211">
        <w:rPr>
          <w:i/>
        </w:rPr>
        <w:t xml:space="preserve"> Project; ; t; Smrčka </w:t>
      </w:r>
    </w:p>
    <w:p w14:paraId="07D7AF2B" w14:textId="3EE31F2F" w:rsidR="006F2211" w:rsidRDefault="00EB0AB9" w:rsidP="00EB0AB9">
      <w:pPr>
        <w:pStyle w:val="Zkladntext"/>
      </w:pPr>
      <w:r>
        <w:t xml:space="preserve">Kde </w:t>
      </w:r>
      <w:r w:rsidR="006F2211">
        <w:t>jednotlivá data</w:t>
      </w:r>
      <w:r>
        <w:t xml:space="preserve"> jsou: </w:t>
      </w:r>
    </w:p>
    <w:p w14:paraId="57EB34F9" w14:textId="7937A173" w:rsidR="00EB0AB9" w:rsidRDefault="00EB0AB9" w:rsidP="00EB0AB9">
      <w:pPr>
        <w:pStyle w:val="Zkladntext"/>
      </w:pPr>
      <w:r>
        <w:t>ID; název; zkratka; kredity; zakončení; Rok Předmětu; doporučeny Semestr; -; -; zkratka povinnosti; Povinnost; garant; katedra; zkratka katedra; -; email garanta; hodiny Přednáška; hodiny Cvičení; tutoriál; kombi CV; laboratoře; typ Předmětu; jazyk; jazyk[anglicky]; název[anglicky]; -; -;-</w:t>
      </w:r>
    </w:p>
    <w:p w14:paraId="755C1B7B" w14:textId="68D51C14" w:rsidR="00EB0AB9" w:rsidRDefault="00EB0AB9" w:rsidP="00EB0AB9">
      <w:pPr>
        <w:pStyle w:val="Zkladntext"/>
      </w:pPr>
      <w:r>
        <w:t>Tento problém je řešen pomocí</w:t>
      </w:r>
      <w:r w:rsidR="006F2211">
        <w:t xml:space="preserve"> vytvořených</w:t>
      </w:r>
      <w:r>
        <w:t xml:space="preserve"> funkcí </w:t>
      </w:r>
      <w:r w:rsidR="006F2211">
        <w:t xml:space="preserve">zahrnuté </w:t>
      </w:r>
      <w:r>
        <w:t xml:space="preserve">ve třídě Načítání dat, kde </w:t>
      </w:r>
      <w:r w:rsidR="0022528B">
        <w:br/>
      </w:r>
      <w:r>
        <w:t xml:space="preserve">se </w:t>
      </w:r>
      <w:r w:rsidR="006F2211">
        <w:t>pro vložení těchto dat do databáze využívá vytvořená</w:t>
      </w:r>
      <w:r>
        <w:t xml:space="preserve"> třída Data CRUD.</w:t>
      </w:r>
      <w:r w:rsidR="00CA2C01">
        <w:t xml:space="preserve"> Jelikož je v tomto souboru obsažena potřebná data pro tabulky obor, katedra, garant a předmět, tak se tento soubor čte po řádku a příslušné zápisy se přidávají do patřičných funkcí, které kontrolují, zda data nejsou již obsažena v databázi či nikoliv. Po tomto vyhodnocení se tyto položky buď zahodí, nebo vloží. Jednotlivé záznamy je potřeba ukládat v pořadí </w:t>
      </w:r>
      <w:r w:rsidR="00CA2C01">
        <w:lastRenderedPageBreak/>
        <w:t>katedra, obor, garant, předmět, protože garant obsahuje odkaz na cizí klíč na identifikační číslo patřičné katedry a předmět obsahuje jak identifikační číslo oboru, tak i garanta. Proto lze jedině zaměnit pozice nahrávání dat do oborů a kateder, jelikož by po přemístění mohlo docházek k chybám na volání záznamů, které ještě nejsou naplněny do databáze.</w:t>
      </w:r>
    </w:p>
    <w:p w14:paraId="15CCCA3E" w14:textId="77777777" w:rsidR="00A04AE7" w:rsidRDefault="00A04AE7" w:rsidP="00A04AE7">
      <w:pPr>
        <w:pStyle w:val="Zkladntext"/>
      </w:pPr>
      <w:r>
        <w:t>Algoritmus pro funkci "Proved"</w:t>
      </w:r>
    </w:p>
    <w:p w14:paraId="30339F6B" w14:textId="7E04B626" w:rsidR="00A04AE7" w:rsidRDefault="00A04AE7" w:rsidP="00A04AE7">
      <w:pPr>
        <w:pStyle w:val="Zkladntext"/>
      </w:pPr>
      <w:r>
        <w:t>Vstup: Cesta k souboru, kde jsou uložena data jako text ve výše uvedeném formátu (</w:t>
      </w:r>
      <w:proofErr w:type="spellStart"/>
      <w:r>
        <w:t>path</w:t>
      </w:r>
      <w:proofErr w:type="spellEnd"/>
      <w:r>
        <w:t>)</w:t>
      </w:r>
    </w:p>
    <w:p w14:paraId="524E3D9C" w14:textId="30D5F063" w:rsidR="00A04AE7" w:rsidRDefault="00A04AE7" w:rsidP="00A04AE7">
      <w:pPr>
        <w:pStyle w:val="Zkladntext"/>
      </w:pPr>
      <w:r>
        <w:t>Výstup: Data převedená do tabulek Garant, Předmět, Obor, Katedra v databázi.</w:t>
      </w:r>
    </w:p>
    <w:p w14:paraId="1E9E6E61" w14:textId="58EFCCDC" w:rsidR="00A04AE7" w:rsidRDefault="00A04AE7" w:rsidP="00A04AE7">
      <w:pPr>
        <w:pStyle w:val="Zkladntext"/>
      </w:pPr>
      <w:r>
        <w:t xml:space="preserve">Postup: Funkce čte data z textového souboru po řádcích. Data každého řádku jsou vyextrahovaná do pomocného pole, jenž ulehčuje přiřazení jednotlivých dat </w:t>
      </w:r>
      <w:r>
        <w:br/>
        <w:t>do požadovaných funkcí Insert na vkládání dat.</w:t>
      </w:r>
    </w:p>
    <w:p w14:paraId="52A3179C" w14:textId="73D2F210" w:rsidR="00A04AE7" w:rsidRDefault="00A04AE7" w:rsidP="00A04AE7">
      <w:pPr>
        <w:pStyle w:val="Zkladntext"/>
      </w:pPr>
      <w:r>
        <w:t xml:space="preserve">Vlastní kód funkce "Proved" je pak uveden v příloze </w:t>
      </w:r>
      <w:r w:rsidR="00E53A7E">
        <w:t>A.</w:t>
      </w:r>
    </w:p>
    <w:p w14:paraId="5898B071" w14:textId="52836C24" w:rsidR="00A04AE7" w:rsidRDefault="00A04AE7" w:rsidP="00A04AE7">
      <w:pPr>
        <w:pStyle w:val="Zkladntext"/>
      </w:pPr>
      <w:r>
        <w:t>Algoritmus pro funkci "</w:t>
      </w:r>
      <w:proofErr w:type="spellStart"/>
      <w:r>
        <w:t>InsertKat</w:t>
      </w:r>
      <w:proofErr w:type="spellEnd"/>
      <w:r>
        <w:t>"</w:t>
      </w:r>
    </w:p>
    <w:p w14:paraId="196FEBDA" w14:textId="71441AFA" w:rsidR="00A04AE7" w:rsidRDefault="00A04AE7" w:rsidP="00A04AE7">
      <w:pPr>
        <w:pStyle w:val="Zkladntext"/>
      </w:pPr>
      <w:r>
        <w:t>Vstup: Zkratka a název katedry</w:t>
      </w:r>
    </w:p>
    <w:p w14:paraId="5CCBE13B" w14:textId="16D87813" w:rsidR="00A04AE7" w:rsidRDefault="00A04AE7" w:rsidP="00A04AE7">
      <w:pPr>
        <w:pStyle w:val="Zkladntext"/>
      </w:pPr>
      <w:r>
        <w:t>Výstup: Data uložená do databáze, pakliže tyto údaje již nejsou obsažena</w:t>
      </w:r>
    </w:p>
    <w:p w14:paraId="09831FF6" w14:textId="71340DF6" w:rsidR="00A04AE7" w:rsidRDefault="00A04AE7" w:rsidP="00A04AE7">
      <w:pPr>
        <w:pStyle w:val="Zkladntext"/>
      </w:pPr>
      <w:r>
        <w:t xml:space="preserve">Postup: Funkce zkontroluje, zda se nejedná o duplicitní data, jestliže tyto data jsou unikátní, tak se otevře propojení s databází a provede se </w:t>
      </w:r>
      <w:r w:rsidR="00E53A7E">
        <w:t>SQL dotaz na vložení dat.</w:t>
      </w:r>
    </w:p>
    <w:p w14:paraId="7508808A" w14:textId="2E09B97D" w:rsidR="00E53A7E" w:rsidRDefault="00E53A7E" w:rsidP="00A04AE7">
      <w:pPr>
        <w:pStyle w:val="Zkladntext"/>
      </w:pPr>
      <w:r>
        <w:t>Algoritmus pro funkci "</w:t>
      </w:r>
      <w:proofErr w:type="spellStart"/>
      <w:r>
        <w:t>InsertPředmětHromada</w:t>
      </w:r>
      <w:proofErr w:type="spellEnd"/>
      <w:r>
        <w:t>"</w:t>
      </w:r>
    </w:p>
    <w:p w14:paraId="461DAF46" w14:textId="7856E426" w:rsidR="00E53A7E" w:rsidRDefault="00E53A7E" w:rsidP="00A04AE7">
      <w:pPr>
        <w:pStyle w:val="Zkladntext"/>
      </w:pPr>
      <w:r>
        <w:t>Vstup: Přepravka s daty předmětu</w:t>
      </w:r>
    </w:p>
    <w:p w14:paraId="387B8F4D" w14:textId="27BAC322" w:rsidR="00E53A7E" w:rsidRDefault="00E53A7E" w:rsidP="00A04AE7">
      <w:pPr>
        <w:pStyle w:val="Zkladntext"/>
      </w:pPr>
      <w:r>
        <w:t>Výstup: Data vložena do databáze do tabulky Předmět</w:t>
      </w:r>
    </w:p>
    <w:p w14:paraId="42DCBA48" w14:textId="6D051D98" w:rsidR="00E53A7E" w:rsidRDefault="00E53A7E" w:rsidP="00A04AE7">
      <w:pPr>
        <w:pStyle w:val="Zkladntext"/>
      </w:pPr>
      <w:r>
        <w:t>Postup: Funkce zkontroluje, zda předmět neexistuje a pakliže se nejedná o duplikát nastane otevření připojení do databáze, jenž přiřadí data z této přepravky do proměnných SQL dotazu na vkládání. Jestli nastane problém v uložení dojde k vytvoření varovné zprávy, která se zobrazí na monitoru.</w:t>
      </w:r>
    </w:p>
    <w:p w14:paraId="637C598F" w14:textId="7B955DCF" w:rsidR="003173C2" w:rsidRDefault="00E53A7E" w:rsidP="00E53A7E">
      <w:pPr>
        <w:pStyle w:val="Zkladntext"/>
      </w:pPr>
      <w:r>
        <w:t>Funkce na vkládání oborů a garantů fungují na stejném principu jako tato funkce a vlastní kód je k dispozici v příloze B.</w:t>
      </w:r>
    </w:p>
    <w:p w14:paraId="2A68F2EF" w14:textId="480DDF48" w:rsidR="003173C2" w:rsidRDefault="003173C2" w:rsidP="003173C2">
      <w:pPr>
        <w:pStyle w:val="Titulek"/>
        <w:jc w:val="both"/>
      </w:pPr>
    </w:p>
    <w:p w14:paraId="0D13F553" w14:textId="783A040B" w:rsidR="003173C2" w:rsidRDefault="003173C2" w:rsidP="003173C2">
      <w:pPr>
        <w:pStyle w:val="Zkladntext"/>
        <w:keepNext/>
      </w:pPr>
    </w:p>
    <w:p w14:paraId="58CA0F1F" w14:textId="77777777" w:rsidR="00FF57F2" w:rsidRDefault="00FF57F2" w:rsidP="00FF57F2">
      <w:pPr>
        <w:pStyle w:val="Zkladntext"/>
      </w:pPr>
      <w:r>
        <w:t>Výsledkem je řádek v tabulkách:</w:t>
      </w:r>
    </w:p>
    <w:p w14:paraId="5D04A569" w14:textId="3BDEEDD6" w:rsidR="00FF57F2" w:rsidRDefault="00FF57F2" w:rsidP="00FF57F2">
      <w:pPr>
        <w:pStyle w:val="Zkladntext"/>
      </w:pPr>
      <w:r>
        <w:t>Katedra, kde:</w:t>
      </w:r>
    </w:p>
    <w:p w14:paraId="0F5799CE" w14:textId="77777777" w:rsidR="00FF57F2" w:rsidRDefault="00FF57F2" w:rsidP="00FF57F2">
      <w:pPr>
        <w:pStyle w:val="Zkladntext"/>
      </w:pPr>
      <w:r>
        <w:t xml:space="preserve">Katedra: </w:t>
      </w:r>
      <w:r w:rsidRPr="006F2211">
        <w:rPr>
          <w:i/>
        </w:rPr>
        <w:t>Katedra technických studií</w:t>
      </w:r>
    </w:p>
    <w:p w14:paraId="42F2DCEC" w14:textId="585468D3" w:rsidR="00FF57F2" w:rsidRDefault="00FF57F2" w:rsidP="00FF57F2">
      <w:pPr>
        <w:pStyle w:val="Zkladntext"/>
      </w:pPr>
      <w:r>
        <w:t>Zkratka:</w:t>
      </w:r>
      <w:r w:rsidRPr="00FF57F2">
        <w:rPr>
          <w:i/>
        </w:rPr>
        <w:t xml:space="preserve"> KTS</w:t>
      </w:r>
    </w:p>
    <w:p w14:paraId="39463C72" w14:textId="420105AA" w:rsidR="00FF57F2" w:rsidRDefault="00FF57F2" w:rsidP="00FF57F2">
      <w:pPr>
        <w:pStyle w:val="Zkladntext"/>
      </w:pPr>
      <w:r>
        <w:t>Obor, kde:</w:t>
      </w:r>
    </w:p>
    <w:p w14:paraId="3C433216" w14:textId="50497A40" w:rsidR="00FF57F2" w:rsidRDefault="00FF57F2" w:rsidP="00FF57F2">
      <w:pPr>
        <w:pStyle w:val="Zkladntext"/>
      </w:pPr>
      <w:r>
        <w:t xml:space="preserve">Rok obor: </w:t>
      </w:r>
      <w:r w:rsidRPr="006F2211">
        <w:rPr>
          <w:i/>
        </w:rPr>
        <w:t>P-13/14</w:t>
      </w:r>
    </w:p>
    <w:p w14:paraId="3CFA8121" w14:textId="402EED57" w:rsidR="00FF57F2" w:rsidRDefault="00FF57F2" w:rsidP="00FF57F2">
      <w:pPr>
        <w:pStyle w:val="Zkladntext"/>
      </w:pPr>
      <w:r>
        <w:t>Garant, kde:</w:t>
      </w:r>
    </w:p>
    <w:p w14:paraId="7EAD7C4B" w14:textId="711B097B" w:rsidR="00FF57F2" w:rsidRDefault="00FF57F2" w:rsidP="00FF57F2">
      <w:pPr>
        <w:pStyle w:val="Zkladntext"/>
      </w:pPr>
      <w:r>
        <w:t xml:space="preserve">Jméno: </w:t>
      </w:r>
      <w:r w:rsidRPr="006F2211">
        <w:rPr>
          <w:i/>
        </w:rPr>
        <w:t>PaedDr. František Smrčka, Ph.D.</w:t>
      </w:r>
      <w:r>
        <w:t xml:space="preserve"> </w:t>
      </w:r>
    </w:p>
    <w:p w14:paraId="1AE4D0B7" w14:textId="17CB2A8D" w:rsidR="00FF57F2" w:rsidRPr="006F2211" w:rsidRDefault="00FF57F2" w:rsidP="00FF57F2">
      <w:pPr>
        <w:pStyle w:val="Zkladntext"/>
        <w:rPr>
          <w:i/>
        </w:rPr>
      </w:pPr>
      <w:r>
        <w:t xml:space="preserve">Email: </w:t>
      </w:r>
      <w:r w:rsidRPr="006F2211">
        <w:rPr>
          <w:i/>
        </w:rPr>
        <w:t>smrcka@vspj.cz</w:t>
      </w:r>
    </w:p>
    <w:p w14:paraId="5AB2EBBB" w14:textId="189F93EC" w:rsidR="00FF57F2" w:rsidRDefault="00FF57F2" w:rsidP="00FF57F2">
      <w:pPr>
        <w:pStyle w:val="Zkladntext"/>
      </w:pPr>
      <w:r>
        <w:t>Předmět, kde:</w:t>
      </w:r>
    </w:p>
    <w:p w14:paraId="2F16AC95" w14:textId="77777777" w:rsidR="00FF57F2" w:rsidRDefault="00FF57F2" w:rsidP="00FF57F2">
      <w:pPr>
        <w:pStyle w:val="Zkladntext"/>
      </w:pPr>
      <w:r>
        <w:t xml:space="preserve">Název: </w:t>
      </w:r>
      <w:r w:rsidRPr="006F2211">
        <w:rPr>
          <w:i/>
        </w:rPr>
        <w:t>Semestrální projekt</w:t>
      </w:r>
    </w:p>
    <w:p w14:paraId="13E7A4E0" w14:textId="77777777" w:rsidR="00FF57F2" w:rsidRDefault="00FF57F2" w:rsidP="00FF57F2">
      <w:pPr>
        <w:pStyle w:val="Zkladntext"/>
      </w:pPr>
      <w:r>
        <w:t xml:space="preserve">Zkratka: </w:t>
      </w:r>
      <w:proofErr w:type="spellStart"/>
      <w:r w:rsidRPr="006F2211">
        <w:rPr>
          <w:i/>
        </w:rPr>
        <w:t>xSP</w:t>
      </w:r>
      <w:proofErr w:type="spellEnd"/>
    </w:p>
    <w:p w14:paraId="38ACE98F" w14:textId="30413DAF" w:rsidR="00FF57F2" w:rsidRDefault="00FF57F2" w:rsidP="00FF57F2">
      <w:pPr>
        <w:pStyle w:val="Zkladntext"/>
        <w:rPr>
          <w:i/>
        </w:rPr>
      </w:pPr>
      <w:r>
        <w:t xml:space="preserve">Kredity: </w:t>
      </w:r>
      <w:r w:rsidRPr="006F2211">
        <w:rPr>
          <w:i/>
        </w:rPr>
        <w:t>4</w:t>
      </w:r>
    </w:p>
    <w:p w14:paraId="552622E5" w14:textId="77777777" w:rsidR="00FF57F2" w:rsidRDefault="00FF57F2" w:rsidP="00FF57F2">
      <w:pPr>
        <w:pStyle w:val="Zkladntext"/>
      </w:pPr>
      <w:proofErr w:type="spellStart"/>
      <w:r>
        <w:t>Orig</w:t>
      </w:r>
      <w:proofErr w:type="spellEnd"/>
      <w:r>
        <w:t xml:space="preserve"> ID: </w:t>
      </w:r>
      <w:r w:rsidRPr="006F2211">
        <w:rPr>
          <w:i/>
        </w:rPr>
        <w:t>1610</w:t>
      </w:r>
    </w:p>
    <w:p w14:paraId="5C88F807" w14:textId="77777777" w:rsidR="00FF57F2" w:rsidRDefault="00FF57F2" w:rsidP="00FF57F2">
      <w:pPr>
        <w:pStyle w:val="Zkladntext"/>
      </w:pPr>
      <w:r>
        <w:t xml:space="preserve">Zakončení: </w:t>
      </w:r>
      <w:r w:rsidRPr="006F2211">
        <w:rPr>
          <w:i/>
        </w:rPr>
        <w:t>ZA</w:t>
      </w:r>
    </w:p>
    <w:p w14:paraId="0D9FFFA9" w14:textId="30FDEDFB" w:rsidR="00FF57F2" w:rsidRDefault="00FF57F2" w:rsidP="00FF57F2">
      <w:pPr>
        <w:pStyle w:val="Zkladntext"/>
      </w:pPr>
      <w:r>
        <w:t xml:space="preserve">Id obor: identifikační číslo pro obor </w:t>
      </w:r>
      <w:r w:rsidRPr="006F2211">
        <w:rPr>
          <w:i/>
        </w:rPr>
        <w:t>P-13/14</w:t>
      </w:r>
    </w:p>
    <w:p w14:paraId="4E1FA513" w14:textId="77777777" w:rsidR="00FF57F2" w:rsidRPr="006F2211" w:rsidRDefault="00FF57F2" w:rsidP="00FF57F2">
      <w:pPr>
        <w:pStyle w:val="Zkladntext"/>
      </w:pPr>
      <w:r>
        <w:t xml:space="preserve">doporučeny Semestr: </w:t>
      </w:r>
      <w:r>
        <w:rPr>
          <w:i/>
        </w:rPr>
        <w:t>5</w:t>
      </w:r>
    </w:p>
    <w:p w14:paraId="2F0CA9F6" w14:textId="77777777" w:rsidR="00FF57F2" w:rsidRDefault="00FF57F2" w:rsidP="00FF57F2">
      <w:pPr>
        <w:pStyle w:val="Zkladntext"/>
      </w:pPr>
      <w:r>
        <w:t xml:space="preserve">zkratka povinnosti: </w:t>
      </w:r>
      <w:r w:rsidRPr="006F2211">
        <w:rPr>
          <w:i/>
        </w:rPr>
        <w:t>P</w:t>
      </w:r>
    </w:p>
    <w:p w14:paraId="13E116F7" w14:textId="77777777" w:rsidR="00FF57F2" w:rsidRDefault="00FF57F2" w:rsidP="00FF57F2">
      <w:pPr>
        <w:pStyle w:val="Zkladntext"/>
      </w:pPr>
      <w:r>
        <w:t xml:space="preserve">Povinnost: </w:t>
      </w:r>
      <w:r w:rsidRPr="006F2211">
        <w:rPr>
          <w:i/>
        </w:rPr>
        <w:t>Povinný předmět</w:t>
      </w:r>
    </w:p>
    <w:p w14:paraId="3D3AB7FB" w14:textId="596A2684" w:rsidR="00FF57F2" w:rsidRDefault="00FF57F2" w:rsidP="00FF57F2">
      <w:pPr>
        <w:pStyle w:val="Zkladntext"/>
      </w:pPr>
      <w:r>
        <w:t xml:space="preserve">Garant: identifikační číslo pro garanta </w:t>
      </w:r>
      <w:r w:rsidRPr="006F2211">
        <w:rPr>
          <w:i/>
        </w:rPr>
        <w:t>PaedDr. František Smrčka, Ph.D.</w:t>
      </w:r>
      <w:r>
        <w:t xml:space="preserve"> </w:t>
      </w:r>
    </w:p>
    <w:p w14:paraId="6C6D4270" w14:textId="38A4A283" w:rsidR="00FF57F2" w:rsidRPr="006F2211" w:rsidRDefault="00FF57F2" w:rsidP="00FF57F2">
      <w:pPr>
        <w:pStyle w:val="Zkladntext"/>
        <w:rPr>
          <w:i/>
        </w:rPr>
      </w:pPr>
      <w:r>
        <w:t xml:space="preserve">katedra: identifikační číslo pro </w:t>
      </w:r>
      <w:r w:rsidRPr="006F2211">
        <w:rPr>
          <w:i/>
        </w:rPr>
        <w:t>Katedra technických studií</w:t>
      </w:r>
    </w:p>
    <w:p w14:paraId="6A89B2B1" w14:textId="77777777" w:rsidR="00FF57F2" w:rsidRDefault="00FF57F2" w:rsidP="00FF57F2">
      <w:pPr>
        <w:pStyle w:val="Zkladntext"/>
      </w:pPr>
      <w:r>
        <w:t xml:space="preserve">hodiny Přednáška: </w:t>
      </w:r>
      <w:r w:rsidRPr="006F2211">
        <w:rPr>
          <w:i/>
        </w:rPr>
        <w:t>0</w:t>
      </w:r>
    </w:p>
    <w:p w14:paraId="3F992E7B" w14:textId="77777777" w:rsidR="00FF57F2" w:rsidRDefault="00FF57F2" w:rsidP="00FF57F2">
      <w:pPr>
        <w:pStyle w:val="Zkladntext"/>
      </w:pPr>
      <w:r>
        <w:t xml:space="preserve">hodiny Cvičení: </w:t>
      </w:r>
      <w:r w:rsidRPr="006F2211">
        <w:rPr>
          <w:i/>
        </w:rPr>
        <w:t>0</w:t>
      </w:r>
    </w:p>
    <w:p w14:paraId="7298FA06" w14:textId="77777777" w:rsidR="00FF57F2" w:rsidRDefault="00FF57F2" w:rsidP="00FF57F2">
      <w:pPr>
        <w:pStyle w:val="Zkladntext"/>
      </w:pPr>
      <w:r>
        <w:lastRenderedPageBreak/>
        <w:t>tutoriál:</w:t>
      </w:r>
      <w:r w:rsidRPr="006F2211">
        <w:rPr>
          <w:i/>
        </w:rPr>
        <w:t xml:space="preserve"> </w:t>
      </w:r>
      <w:r>
        <w:rPr>
          <w:i/>
        </w:rPr>
        <w:t>0</w:t>
      </w:r>
    </w:p>
    <w:p w14:paraId="71BCB41C" w14:textId="77777777" w:rsidR="00FF57F2" w:rsidRPr="006F2211" w:rsidRDefault="00FF57F2" w:rsidP="00FF57F2">
      <w:pPr>
        <w:pStyle w:val="Zkladntext"/>
        <w:rPr>
          <w:i/>
        </w:rPr>
      </w:pPr>
      <w:r>
        <w:t xml:space="preserve">kombi CV: </w:t>
      </w:r>
      <w:r>
        <w:rPr>
          <w:i/>
        </w:rPr>
        <w:t>1</w:t>
      </w:r>
    </w:p>
    <w:p w14:paraId="6F5680CB" w14:textId="77777777" w:rsidR="00FF57F2" w:rsidRPr="006F2211" w:rsidRDefault="00FF57F2" w:rsidP="00FF57F2">
      <w:pPr>
        <w:pStyle w:val="Zkladntext"/>
        <w:rPr>
          <w:i/>
        </w:rPr>
      </w:pPr>
      <w:r>
        <w:t xml:space="preserve">laboratoře: </w:t>
      </w:r>
      <w:r>
        <w:rPr>
          <w:i/>
        </w:rPr>
        <w:t>1</w:t>
      </w:r>
    </w:p>
    <w:p w14:paraId="68C6AF73" w14:textId="77777777" w:rsidR="00EB0AB9" w:rsidRDefault="00EB0AB9" w:rsidP="00EB0AB9">
      <w:pPr>
        <w:pStyle w:val="Nadpis2"/>
        <w:numPr>
          <w:ilvl w:val="1"/>
          <w:numId w:val="1"/>
        </w:numPr>
      </w:pPr>
      <w:bookmarkStart w:id="68" w:name="_Toc534978934"/>
      <w:bookmarkStart w:id="69" w:name="_Toc5362154"/>
      <w:r>
        <w:t>Načtení popisů k předmětům do databáze</w:t>
      </w:r>
      <w:bookmarkEnd w:id="68"/>
      <w:bookmarkEnd w:id="69"/>
    </w:p>
    <w:p w14:paraId="436E5E40" w14:textId="7C2297E9" w:rsidR="009A47C8" w:rsidRDefault="00EB0AB9" w:rsidP="009A47C8">
      <w:pPr>
        <w:pStyle w:val="Zkladntext"/>
      </w:pPr>
      <w:r>
        <w:t>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znaménku‘</w:t>
      </w:r>
      <w:r>
        <w:rPr>
          <w:lang w:val="en-US"/>
        </w:rPr>
        <w:t>;’ a pot</w:t>
      </w:r>
      <w:r>
        <w:t xml:space="preserve">é naplněno v cyklu podle počtu znaků. </w:t>
      </w:r>
      <w:r w:rsidR="009A47C8">
        <w:t xml:space="preserve"> Po zpracování se vloží text popis předmětu k patřičnému předmětu podle zbylých položek zpracované části souboru. Tento předmět je vyhledán podle dat zadaný při vytváření přepravky, kde se podle názvu a roku označení vyhledá identifikační číslo předmětu.</w:t>
      </w:r>
    </w:p>
    <w:p w14:paraId="14B18B19" w14:textId="77777777" w:rsidR="006F2211" w:rsidRDefault="00EB0AB9" w:rsidP="00EB0AB9">
      <w:pPr>
        <w:pStyle w:val="Zkladntext"/>
      </w:pPr>
      <w:r>
        <w:t xml:space="preserve">Vzorek tohoto souboru má tvar: </w:t>
      </w:r>
    </w:p>
    <w:p w14:paraId="74DD7377" w14:textId="2A30296A" w:rsidR="00EB0AB9" w:rsidRPr="006F2211" w:rsidRDefault="00EB0AB9" w:rsidP="00EB0AB9">
      <w:pPr>
        <w:pStyle w:val="Zkladntext"/>
        <w:rPr>
          <w:i/>
        </w:rPr>
      </w:pPr>
      <w:r w:rsidRPr="006F2211">
        <w:rPr>
          <w:i/>
        </w:rPr>
        <w:t xml:space="preserve">1610; Semestrální projekt; </w:t>
      </w:r>
      <w:proofErr w:type="spellStart"/>
      <w:r w:rsidRPr="006F2211">
        <w:rPr>
          <w:i/>
        </w:rPr>
        <w:t>xSP</w:t>
      </w:r>
      <w:proofErr w:type="spellEnd"/>
      <w:r w:rsidRPr="006F2211">
        <w:rPr>
          <w:i/>
        </w:rPr>
        <w:t>; Cílem Semestrálního projektu je vytvořit pro studenta podmínky pro započetí reálné práce na zpracovávání své bakalářské práce (BP). Student individuálně a formou konzultací se svým vedoucím BP řeší úkoly a problémy související se svou BP. Garant předmětu stanovuje obecné podmínky na realizaci předmětu. Semestrální projekt lze zpracovávat i na jiné téma, než je téma budoucí bakalářské práce, tento způsob však není preferován.; P-13/14; 35</w:t>
      </w:r>
    </w:p>
    <w:p w14:paraId="68211739" w14:textId="77777777" w:rsidR="006F2211" w:rsidRDefault="00EB0AB9" w:rsidP="00EB0AB9">
      <w:pPr>
        <w:pStyle w:val="Zkladntext"/>
      </w:pPr>
      <w:r>
        <w:t>Kde jednotlivé části jsou:</w:t>
      </w:r>
    </w:p>
    <w:p w14:paraId="6EA3A14D" w14:textId="71D231EF" w:rsidR="00EB0AB9" w:rsidRDefault="00EB0AB9" w:rsidP="00EB0AB9">
      <w:pPr>
        <w:pStyle w:val="Zkladntext"/>
      </w:pPr>
      <w:r>
        <w:t>ID předmětu; název předmětu; zkratka předmětu; text popisu předmětu; obor; -</w:t>
      </w:r>
    </w:p>
    <w:p w14:paraId="27D28B4C" w14:textId="2631F793" w:rsidR="00164EF4" w:rsidRDefault="00164EF4" w:rsidP="00EB0AB9">
      <w:pPr>
        <w:pStyle w:val="Zkladntext"/>
      </w:pPr>
      <w:r>
        <w:t xml:space="preserve">Algoritmus pro funkci </w:t>
      </w:r>
      <w:proofErr w:type="spellStart"/>
      <w:r>
        <w:t>ProvedPopis</w:t>
      </w:r>
      <w:proofErr w:type="spellEnd"/>
    </w:p>
    <w:p w14:paraId="26A61DD9" w14:textId="77777777" w:rsidR="00164EF4" w:rsidRDefault="00164EF4" w:rsidP="00164EF4">
      <w:pPr>
        <w:pStyle w:val="Zkladntext"/>
      </w:pPr>
      <w:r>
        <w:t>Vstup: Cesta k souboru, kde jsou uložena data jako text ve výše uvedeném formátu (</w:t>
      </w:r>
      <w:proofErr w:type="spellStart"/>
      <w:r>
        <w:t>path</w:t>
      </w:r>
      <w:proofErr w:type="spellEnd"/>
      <w:r>
        <w:t>)</w:t>
      </w:r>
    </w:p>
    <w:p w14:paraId="155E1223" w14:textId="351911CD" w:rsidR="00164EF4" w:rsidRDefault="00164EF4" w:rsidP="00164EF4">
      <w:pPr>
        <w:pStyle w:val="Zkladntext"/>
      </w:pPr>
      <w:r>
        <w:t>Výstup: Přidán popis k předmětu podle dat na řádku do tabulky Předmět v databázi.</w:t>
      </w:r>
    </w:p>
    <w:p w14:paraId="4F4D4719" w14:textId="670502DC" w:rsidR="00164EF4" w:rsidRDefault="00164EF4" w:rsidP="00164EF4">
      <w:pPr>
        <w:pStyle w:val="Zkladntext"/>
      </w:pPr>
      <w:r>
        <w:t xml:space="preserve">Postup: Funkce zapíše celý soubor do pomocného spojovaného seznamu řetězců, kde každá položka je vložena po předem definovaném rozdělovacím znaku (zde „~“). Poté se tento seznam projde pomocí </w:t>
      </w:r>
      <w:proofErr w:type="spellStart"/>
      <w:r w:rsidR="009A47C8">
        <w:t>for</w:t>
      </w:r>
      <w:proofErr w:type="spellEnd"/>
      <w:r w:rsidR="009A47C8">
        <w:t xml:space="preserve"> cyklu, jenž se posouvá podle počtu položek na záznam. Tato část se vloží do přepravky předmětů a pošle jako vstupní hodnota pro funkci </w:t>
      </w:r>
      <w:proofErr w:type="spellStart"/>
      <w:r w:rsidR="009A47C8">
        <w:t>InsertPopis</w:t>
      </w:r>
      <w:proofErr w:type="spellEnd"/>
      <w:r w:rsidR="009A47C8">
        <w:t>.</w:t>
      </w:r>
    </w:p>
    <w:p w14:paraId="464B9AE5" w14:textId="4925CD4C" w:rsidR="009A47C8" w:rsidRDefault="009A47C8" w:rsidP="00164EF4">
      <w:pPr>
        <w:pStyle w:val="Zkladntext"/>
      </w:pPr>
      <w:r>
        <w:lastRenderedPageBreak/>
        <w:t xml:space="preserve">Algoritmus </w:t>
      </w:r>
      <w:proofErr w:type="spellStart"/>
      <w:r>
        <w:t>InsertPopis</w:t>
      </w:r>
      <w:proofErr w:type="spellEnd"/>
    </w:p>
    <w:p w14:paraId="4A41B88C" w14:textId="115ED165" w:rsidR="009A47C8" w:rsidRDefault="009A47C8" w:rsidP="00164EF4">
      <w:pPr>
        <w:pStyle w:val="Zkladntext"/>
      </w:pPr>
      <w:r>
        <w:t xml:space="preserve">Vstup: Přepravka s daty předmětu z funkce </w:t>
      </w:r>
      <w:proofErr w:type="spellStart"/>
      <w:r>
        <w:t>ProvedPopis</w:t>
      </w:r>
      <w:proofErr w:type="spellEnd"/>
    </w:p>
    <w:p w14:paraId="7D93CA48" w14:textId="0BA5A430" w:rsidR="009A47C8" w:rsidRDefault="009A47C8" w:rsidP="00164EF4">
      <w:pPr>
        <w:pStyle w:val="Zkladntext"/>
      </w:pPr>
      <w:r>
        <w:t>Výstup: Vložení popisu k předmětu</w:t>
      </w:r>
    </w:p>
    <w:p w14:paraId="6F651A8E" w14:textId="562ABD9B" w:rsidR="009A47C8" w:rsidRDefault="009A47C8" w:rsidP="00164EF4">
      <w:pPr>
        <w:pStyle w:val="Zkladntext"/>
      </w:pPr>
      <w:r>
        <w:t>Postup: Funkce vytvoří připojení k databázi, kde se položky přiřadí do patřičných míst v SQL dotazu na vkládání dat.</w:t>
      </w:r>
    </w:p>
    <w:p w14:paraId="40B8B5CE" w14:textId="69DA83D7" w:rsidR="009A47C8" w:rsidRPr="00164EF4" w:rsidRDefault="009A47C8" w:rsidP="00164EF4">
      <w:pPr>
        <w:pStyle w:val="Zkladntext"/>
      </w:pPr>
      <w:r>
        <w:t>Vlastní kód funkcí na hromadné načítání popisů je k dispozici v příloze C.</w:t>
      </w:r>
    </w:p>
    <w:p w14:paraId="1B64588F" w14:textId="1F48E1DE" w:rsidR="0016398B" w:rsidRDefault="0016398B" w:rsidP="00F73D8C">
      <w:pPr>
        <w:pStyle w:val="Nadpis2"/>
      </w:pPr>
      <w:bookmarkStart w:id="70" w:name="_Toc5362155"/>
      <w:r>
        <w:t>Třída na práci s</w:t>
      </w:r>
      <w:r w:rsidR="004505EF">
        <w:t> rozbalovacími seznamy</w:t>
      </w:r>
      <w:r>
        <w:t xml:space="preserve"> a </w:t>
      </w:r>
      <w:r w:rsidR="004505EF">
        <w:t>seznamy</w:t>
      </w:r>
      <w:bookmarkEnd w:id="70"/>
    </w:p>
    <w:p w14:paraId="318F5701" w14:textId="59143EE5" w:rsidR="008E4E3F" w:rsidRDefault="0016398B" w:rsidP="0016398B">
      <w:pPr>
        <w:pStyle w:val="Zkladntext"/>
      </w:pPr>
      <w:r>
        <w:t xml:space="preserve">Třída </w:t>
      </w:r>
      <w:r w:rsidRPr="0016398B">
        <w:rPr>
          <w:lang w:val="en-US"/>
        </w:rPr>
        <w:t>Filling</w:t>
      </w:r>
      <w:r>
        <w:t xml:space="preserve"> je pomocná třída využívaná na práci s komponentami </w:t>
      </w:r>
      <w:r w:rsidR="004505EF">
        <w:t>rozbalovací seznam (</w:t>
      </w:r>
      <w:proofErr w:type="spellStart"/>
      <w:r w:rsidR="004505EF">
        <w:t>ComboBox</w:t>
      </w:r>
      <w:proofErr w:type="spellEnd"/>
      <w:r w:rsidR="004505EF">
        <w:t>)</w:t>
      </w:r>
      <w:r>
        <w:t xml:space="preserve"> a</w:t>
      </w:r>
      <w:r w:rsidR="004505EF">
        <w:t xml:space="preserve"> seznam (</w:t>
      </w:r>
      <w:proofErr w:type="spellStart"/>
      <w:r w:rsidR="004505EF">
        <w:t>Listbox</w:t>
      </w:r>
      <w:proofErr w:type="spellEnd"/>
      <w:r w:rsidR="004505EF">
        <w:t>)</w:t>
      </w:r>
      <w:r>
        <w:t>.</w:t>
      </w:r>
      <w:r w:rsidR="00505C90">
        <w:t xml:space="preserve"> Hlavním úkolem je zjednodušit vkládání a práci s daty v těchto komponentách. Tyto funkce využívají generické datové typy. Lze využít pro různé vstupní data podobných st</w:t>
      </w:r>
      <w:r w:rsidR="008E4E3F">
        <w:t xml:space="preserve">ruktur, v tomto případě třídy přepravek pro jednotlivé tabulky. Díky čemuž lze jednu funkci využít pro několik různých dat. Aby data byla zobrazena v požadovaných formátech je u každé přepravky přetížena funkce </w:t>
      </w:r>
      <w:proofErr w:type="spellStart"/>
      <w:r w:rsidR="008E4E3F">
        <w:t>ToString</w:t>
      </w:r>
      <w:proofErr w:type="spellEnd"/>
      <w:r w:rsidR="008E4E3F">
        <w:t>(), která upravuje výstup těchto přepravek.</w:t>
      </w:r>
    </w:p>
    <w:p w14:paraId="17630CB4" w14:textId="77777777" w:rsidR="008E4E3F" w:rsidRDefault="008E4E3F" w:rsidP="008E4E3F">
      <w:pPr>
        <w:pStyle w:val="Zkladntext"/>
        <w:keepNext/>
      </w:pPr>
      <w:r w:rsidRPr="008E4E3F">
        <w:rPr>
          <w:rFonts w:ascii="Consolas" w:hAnsi="Consolas" w:cs="Consolas"/>
          <w:noProof/>
          <w:color w:val="008000"/>
          <w:sz w:val="19"/>
          <w:szCs w:val="19"/>
        </w:rPr>
        <w:drawing>
          <wp:inline distT="0" distB="0" distL="0" distR="0" wp14:anchorId="07754586" wp14:editId="38F8DB41">
            <wp:extent cx="4725059" cy="2448267"/>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5059" cy="2448267"/>
                    </a:xfrm>
                    <a:prstGeom prst="rect">
                      <a:avLst/>
                    </a:prstGeom>
                  </pic:spPr>
                </pic:pic>
              </a:graphicData>
            </a:graphic>
          </wp:inline>
        </w:drawing>
      </w:r>
    </w:p>
    <w:p w14:paraId="4DEB1AED" w14:textId="55BA8942" w:rsidR="008E4E3F" w:rsidRDefault="008E4E3F" w:rsidP="008E4E3F">
      <w:pPr>
        <w:pStyle w:val="Titulek"/>
        <w:jc w:val="both"/>
      </w:pPr>
      <w:bookmarkStart w:id="71" w:name="_Toc5362171"/>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3F47A3">
        <w:rPr>
          <w:noProof/>
        </w:rPr>
        <w:t>11</w:t>
      </w:r>
      <w:r w:rsidR="00CA2C01">
        <w:rPr>
          <w:noProof/>
        </w:rPr>
        <w:fldChar w:fldCharType="end"/>
      </w:r>
      <w:r>
        <w:t xml:space="preserve"> - Vkládání dat do komponenty </w:t>
      </w:r>
      <w:r w:rsidR="004505EF">
        <w:t>rozbalovací seznam</w:t>
      </w:r>
      <w:bookmarkEnd w:id="71"/>
    </w:p>
    <w:p w14:paraId="02DF7B91" w14:textId="09DD4E34" w:rsidR="00432665" w:rsidRDefault="008E4E3F" w:rsidP="0016398B">
      <w:pPr>
        <w:pStyle w:val="Zkladntext"/>
      </w:pPr>
      <w:r>
        <w:rPr>
          <w:rFonts w:ascii="Consolas" w:hAnsi="Consolas" w:cs="Consolas"/>
          <w:color w:val="008000"/>
          <w:sz w:val="19"/>
          <w:szCs w:val="19"/>
        </w:rPr>
        <w:t xml:space="preserve"> </w:t>
      </w:r>
      <w:r>
        <w:t xml:space="preserve">Na vyhledávání je využita funkce (obr. 12), která </w:t>
      </w:r>
      <w:r w:rsidR="003F47A3">
        <w:t>kontroluje,</w:t>
      </w:r>
      <w:r>
        <w:t xml:space="preserve"> zda zadaný text k vyhledávání v daném políčku k vyhledávání se nachází v databázi. Při vyhledávání se také po nalezení prvku přepočítává délka záznamu</w:t>
      </w:r>
      <w:r w:rsidR="003F47A3">
        <w:t>, aby všechny záznamy byli čitelné na nemuselo se využívat posuvných lišt.</w:t>
      </w:r>
    </w:p>
    <w:p w14:paraId="1F85DB13" w14:textId="77777777" w:rsidR="003F47A3" w:rsidRDefault="003F47A3" w:rsidP="003F47A3">
      <w:pPr>
        <w:pStyle w:val="Zkladntext"/>
        <w:keepNext/>
      </w:pPr>
      <w:r w:rsidRPr="003F47A3">
        <w:rPr>
          <w:noProof/>
        </w:rPr>
        <w:lastRenderedPageBreak/>
        <w:drawing>
          <wp:inline distT="0" distB="0" distL="0" distR="0" wp14:anchorId="6646FE49" wp14:editId="4C96184D">
            <wp:extent cx="5201376" cy="3238952"/>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1376" cy="3238952"/>
                    </a:xfrm>
                    <a:prstGeom prst="rect">
                      <a:avLst/>
                    </a:prstGeom>
                  </pic:spPr>
                </pic:pic>
              </a:graphicData>
            </a:graphic>
          </wp:inline>
        </w:drawing>
      </w:r>
    </w:p>
    <w:p w14:paraId="0A0DD1D3" w14:textId="2D29EB9B" w:rsidR="003F47A3" w:rsidRDefault="003F47A3" w:rsidP="003F47A3">
      <w:pPr>
        <w:pStyle w:val="Titulek"/>
        <w:jc w:val="both"/>
      </w:pPr>
      <w:bookmarkStart w:id="72" w:name="_Toc5362172"/>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Pr>
          <w:noProof/>
        </w:rPr>
        <w:t>12</w:t>
      </w:r>
      <w:r w:rsidR="00CA2C01">
        <w:rPr>
          <w:noProof/>
        </w:rPr>
        <w:fldChar w:fldCharType="end"/>
      </w:r>
      <w:r>
        <w:t xml:space="preserve"> - Vyhledávání v komponentě </w:t>
      </w:r>
      <w:r w:rsidR="004505EF">
        <w:t>rozbalovací seznam</w:t>
      </w:r>
      <w:bookmarkEnd w:id="72"/>
    </w:p>
    <w:p w14:paraId="19573551" w14:textId="1A2595F3" w:rsidR="00F73D8C" w:rsidRDefault="00F73D8C" w:rsidP="00F73D8C">
      <w:pPr>
        <w:pStyle w:val="Nadpis2"/>
      </w:pPr>
      <w:bookmarkStart w:id="73" w:name="_Toc5362156"/>
      <w:r w:rsidRPr="00F73D8C">
        <w:t>Tvorba</w:t>
      </w:r>
      <w:r>
        <w:t xml:space="preserve"> </w:t>
      </w:r>
      <w:r w:rsidR="00652760">
        <w:t>plánu</w:t>
      </w:r>
      <w:bookmarkEnd w:id="73"/>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vyplněny záznam nebude vytvořen. </w:t>
      </w:r>
    </w:p>
    <w:p w14:paraId="68054A13" w14:textId="2EF94176" w:rsidR="00432665" w:rsidRDefault="00432665" w:rsidP="00432665">
      <w:pPr>
        <w:pStyle w:val="Zkladntext"/>
        <w:keepNext/>
      </w:pPr>
      <w:r w:rsidRPr="0016398B">
        <w:rPr>
          <w:noProof/>
        </w:rPr>
        <w:drawing>
          <wp:inline distT="0" distB="0" distL="0" distR="0" wp14:anchorId="24060AB5" wp14:editId="2A9B9D96">
            <wp:extent cx="5257832" cy="2072245"/>
            <wp:effectExtent l="0" t="0" r="0" b="444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25" r="1539" b="3336"/>
                    <a:stretch/>
                  </pic:blipFill>
                  <pic:spPr bwMode="auto">
                    <a:xfrm>
                      <a:off x="0" y="0"/>
                      <a:ext cx="5260947" cy="2073473"/>
                    </a:xfrm>
                    <a:prstGeom prst="rect">
                      <a:avLst/>
                    </a:prstGeom>
                    <a:ln>
                      <a:noFill/>
                    </a:ln>
                    <a:extLst>
                      <a:ext uri="{53640926-AAD7-44D8-BBD7-CCE9431645EC}">
                        <a14:shadowObscured xmlns:a14="http://schemas.microsoft.com/office/drawing/2010/main"/>
                      </a:ext>
                    </a:extLst>
                  </pic:spPr>
                </pic:pic>
              </a:graphicData>
            </a:graphic>
          </wp:inline>
        </w:drawing>
      </w:r>
    </w:p>
    <w:p w14:paraId="2DF7AA06" w14:textId="0E7DE866" w:rsidR="00432665" w:rsidRDefault="00432665" w:rsidP="00432665">
      <w:pPr>
        <w:pStyle w:val="Titulek"/>
        <w:jc w:val="both"/>
      </w:pPr>
      <w:bookmarkStart w:id="74" w:name="_Toc5362173"/>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3F47A3">
        <w:rPr>
          <w:noProof/>
        </w:rPr>
        <w:t>13</w:t>
      </w:r>
      <w:r w:rsidR="00CA2C01">
        <w:rPr>
          <w:noProof/>
        </w:rPr>
        <w:fldChar w:fldCharType="end"/>
      </w:r>
      <w:r>
        <w:t xml:space="preserve"> - Tvorba záznamu</w:t>
      </w:r>
      <w:bookmarkEnd w:id="74"/>
    </w:p>
    <w:p w14:paraId="73755E55" w14:textId="01311E46" w:rsidR="0016398B" w:rsidRDefault="0016398B" w:rsidP="00F73D8C">
      <w:pPr>
        <w:pStyle w:val="Zkladntext"/>
        <w:rPr>
          <w:noProof/>
        </w:rPr>
      </w:pPr>
      <w:r>
        <w:t xml:space="preserve"> Jakmile jsou položky vyplněny, tak po stisknutí OK se vrátíme do původního okna, kde se zavolá funkce, jenž vložená data, která jsou přenesena z okna záznamů pomoci </w:t>
      </w:r>
      <w:r>
        <w:lastRenderedPageBreak/>
        <w:t>přepravky Záznam, uloží do databáze. Po založení záznamu se podle počtu semestru vy</w:t>
      </w:r>
      <w:r w:rsidR="00352F68">
        <w:t>t</w:t>
      </w:r>
      <w:r>
        <w:t>voří položky do tabulky plán semes</w:t>
      </w:r>
      <w:r w:rsidR="00352F68">
        <w:t>tr, využívané pro naplnění samotných plánů.</w:t>
      </w:r>
      <w:r w:rsidR="00352F68" w:rsidRPr="00352F68">
        <w:rPr>
          <w:noProof/>
        </w:rPr>
        <w:t xml:space="preserve"> </w:t>
      </w:r>
      <w:r w:rsidR="00206021" w:rsidRPr="00206021">
        <w:rPr>
          <w:noProof/>
        </w:rPr>
        <w:drawing>
          <wp:inline distT="0" distB="0" distL="0" distR="0" wp14:anchorId="54631E8C" wp14:editId="7997C6C3">
            <wp:extent cx="4944165" cy="3200847"/>
            <wp:effectExtent l="0" t="0" r="889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4165" cy="3200847"/>
                    </a:xfrm>
                    <a:prstGeom prst="rect">
                      <a:avLst/>
                    </a:prstGeom>
                  </pic:spPr>
                </pic:pic>
              </a:graphicData>
            </a:graphic>
          </wp:inline>
        </w:drawing>
      </w:r>
    </w:p>
    <w:p w14:paraId="0FA967AC" w14:textId="42C93DE9" w:rsidR="00352F68" w:rsidRDefault="00432665" w:rsidP="00432665">
      <w:pPr>
        <w:pStyle w:val="Titulek"/>
        <w:jc w:val="both"/>
      </w:pPr>
      <w:bookmarkStart w:id="75" w:name="_Toc5362174"/>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3F47A3">
        <w:rPr>
          <w:noProof/>
        </w:rPr>
        <w:t>14</w:t>
      </w:r>
      <w:r w:rsidR="00CA2C01">
        <w:rPr>
          <w:noProof/>
        </w:rPr>
        <w:fldChar w:fldCharType="end"/>
      </w:r>
      <w:r>
        <w:t xml:space="preserve"> - Nový záznam</w:t>
      </w:r>
      <w:bookmarkEnd w:id="75"/>
    </w:p>
    <w:p w14:paraId="009C7304" w14:textId="77777777" w:rsidR="00206021" w:rsidRPr="00206021" w:rsidRDefault="00206021" w:rsidP="00206021"/>
    <w:p w14:paraId="0B17480A" w14:textId="77777777" w:rsidR="00352F68" w:rsidRDefault="00C61C9F" w:rsidP="00F73D8C">
      <w:pPr>
        <w:pStyle w:val="Zkladntext"/>
      </w:pPr>
      <w:r>
        <w:t>Záznam může mít pouze jeden obor a pakliže se tento obor v průběhu používaní změní, vymažou se i veškeré zapsané předměty. Informace o těchto oborech jsou zobrazované ve vlastní komponentě detail oboru.</w:t>
      </w:r>
      <w:r w:rsidR="00352F68">
        <w:t xml:space="preserve"> Při změně počtu semestrů se při snížení počtu odstraní nejvyšší semestr a při navýšení přidá položka.</w:t>
      </w:r>
    </w:p>
    <w:p w14:paraId="117EBFFA" w14:textId="50EB79DA" w:rsidR="00432665" w:rsidRDefault="00206021" w:rsidP="00432665">
      <w:pPr>
        <w:pStyle w:val="Zkladntext"/>
        <w:keepNext/>
      </w:pPr>
      <w:r w:rsidRPr="00206021">
        <w:rPr>
          <w:noProof/>
        </w:rPr>
        <w:lastRenderedPageBreak/>
        <w:drawing>
          <wp:inline distT="0" distB="0" distL="0" distR="0" wp14:anchorId="652E8029" wp14:editId="43F78E3E">
            <wp:extent cx="4763165" cy="3677163"/>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3165" cy="3677163"/>
                    </a:xfrm>
                    <a:prstGeom prst="rect">
                      <a:avLst/>
                    </a:prstGeom>
                  </pic:spPr>
                </pic:pic>
              </a:graphicData>
            </a:graphic>
          </wp:inline>
        </w:drawing>
      </w:r>
      <w:r w:rsidRPr="00206021">
        <w:rPr>
          <w:noProof/>
        </w:rPr>
        <w:t xml:space="preserve"> </w:t>
      </w:r>
    </w:p>
    <w:p w14:paraId="27F8F5D2" w14:textId="293DD013" w:rsidR="00352F68" w:rsidRDefault="00432665" w:rsidP="00432665">
      <w:pPr>
        <w:pStyle w:val="Titulek"/>
        <w:jc w:val="both"/>
      </w:pPr>
      <w:bookmarkStart w:id="76" w:name="_Toc5362175"/>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3F47A3">
        <w:rPr>
          <w:noProof/>
        </w:rPr>
        <w:t>15</w:t>
      </w:r>
      <w:r w:rsidR="00CA2C01">
        <w:rPr>
          <w:noProof/>
        </w:rPr>
        <w:fldChar w:fldCharType="end"/>
      </w:r>
      <w:r>
        <w:t xml:space="preserve"> – Úprava záznamu a změna počtu semestru</w:t>
      </w:r>
      <w:bookmarkEnd w:id="76"/>
    </w:p>
    <w:p w14:paraId="62EE8F90" w14:textId="77777777" w:rsidR="00206021" w:rsidRPr="00206021" w:rsidRDefault="00206021" w:rsidP="00206021"/>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1E313046" w14:textId="5B415237" w:rsidR="0016398B" w:rsidRDefault="00C61C9F" w:rsidP="00432665">
      <w:pPr>
        <w:pStyle w:val="Zkladntext"/>
      </w:pPr>
      <w:r>
        <w:t xml:space="preserve"> </w:t>
      </w:r>
    </w:p>
    <w:p w14:paraId="48E6C0E7" w14:textId="33BA52F3" w:rsidR="00F73D8C" w:rsidRDefault="00F73D8C" w:rsidP="00F73D8C">
      <w:pPr>
        <w:pStyle w:val="Nadpis2"/>
      </w:pPr>
      <w:bookmarkStart w:id="77" w:name="_Toc5362157"/>
      <w:r>
        <w:t xml:space="preserve">Přidávání </w:t>
      </w:r>
      <w:r w:rsidRPr="00F73D8C">
        <w:t>předmětů</w:t>
      </w:r>
      <w:r>
        <w:t xml:space="preserve"> do semestru</w:t>
      </w:r>
      <w:bookmarkEnd w:id="77"/>
    </w:p>
    <w:p w14:paraId="0E0D00DC" w14:textId="16BBC335" w:rsidR="00F73D8C" w:rsidRDefault="00BB6841" w:rsidP="00F73D8C">
      <w:pPr>
        <w:pStyle w:val="Zkladntext"/>
      </w:pPr>
      <w:r>
        <w:t xml:space="preserve">Pro přidání předmětů je řešeno přes formulářové okno Přidávání. Toto okno bere údaje zadaného semestru, vybraného oboru daného záznamu plánu, ze kterého se načítají sudé, liché předměty a sporty. Tyto seznamy jsou aktualizované při každém provedení přidání a při načtení plánu. U sportů se kontroluje, zda nebyl zapsán pouze v daný semestr, jelikož lze sporty absolvovat několikrát a ostatní předměty podle toho, zda </w:t>
      </w:r>
      <w:r w:rsidR="009B46FE">
        <w:t>doporučený,</w:t>
      </w:r>
      <w:r>
        <w:t xml:space="preserve"> a tedy</w:t>
      </w:r>
      <w:r w:rsidR="001C748C">
        <w:t xml:space="preserve"> </w:t>
      </w:r>
      <w:r w:rsidR="001C748C">
        <w:br/>
      </w:r>
      <w:r>
        <w:t>i vyučovaný semestr je sudý nebo lichý.</w:t>
      </w:r>
    </w:p>
    <w:p w14:paraId="36A8CD5F" w14:textId="77777777" w:rsidR="00206021" w:rsidRDefault="006F4AF5" w:rsidP="00206021">
      <w:pPr>
        <w:pStyle w:val="Zkladntext"/>
        <w:keepNext/>
      </w:pPr>
      <w:r>
        <w:rPr>
          <w:noProof/>
        </w:rPr>
        <w:lastRenderedPageBreak/>
        <w:t xml:space="preserve"> </w:t>
      </w:r>
      <w:r w:rsidR="00206021" w:rsidRPr="00206021">
        <w:rPr>
          <w:noProof/>
        </w:rPr>
        <w:drawing>
          <wp:inline distT="0" distB="0" distL="0" distR="0" wp14:anchorId="18810868" wp14:editId="19F57DD6">
            <wp:extent cx="5399405" cy="27184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2718435"/>
                    </a:xfrm>
                    <a:prstGeom prst="rect">
                      <a:avLst/>
                    </a:prstGeom>
                  </pic:spPr>
                </pic:pic>
              </a:graphicData>
            </a:graphic>
          </wp:inline>
        </w:drawing>
      </w:r>
    </w:p>
    <w:p w14:paraId="668B7974" w14:textId="19103C40" w:rsidR="009B46FE" w:rsidRDefault="00206021" w:rsidP="00206021">
      <w:pPr>
        <w:pStyle w:val="Titulek"/>
        <w:jc w:val="both"/>
      </w:pPr>
      <w:bookmarkStart w:id="78" w:name="_Toc5362176"/>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3F47A3">
        <w:rPr>
          <w:noProof/>
        </w:rPr>
        <w:t>16</w:t>
      </w:r>
      <w:r w:rsidR="00CA2C01">
        <w:rPr>
          <w:noProof/>
        </w:rPr>
        <w:fldChar w:fldCharType="end"/>
      </w:r>
      <w:r>
        <w:t xml:space="preserve"> - </w:t>
      </w:r>
      <w:r w:rsidRPr="00687CBA">
        <w:t xml:space="preserve">Načtení lichých předmětů do </w:t>
      </w:r>
      <w:r w:rsidR="004505EF">
        <w:t>seznamu</w:t>
      </w:r>
      <w:bookmarkEnd w:id="78"/>
    </w:p>
    <w:p w14:paraId="548CBB36" w14:textId="77777777" w:rsidR="00206021" w:rsidRPr="00206021" w:rsidRDefault="00206021" w:rsidP="00206021"/>
    <w:p w14:paraId="3730E30D" w14:textId="0FFE6B55" w:rsidR="009B46FE" w:rsidRPr="009B46FE" w:rsidRDefault="009B46FE" w:rsidP="009B46FE">
      <w:pPr>
        <w:pStyle w:val="Zkladntext"/>
      </w:pPr>
      <w:r>
        <w:t xml:space="preserve">Pro výběr předmětů slouží dva </w:t>
      </w:r>
      <w:r w:rsidR="004505EF">
        <w:t>seznamy</w:t>
      </w:r>
      <w:r>
        <w:t xml:space="preserve">, jenž na jedné straně obsahují seznam s předměty a na druhé jsou předměty vybrané. Při kliknutí na předmět se zobrazí data daného předmětu ve vlastní komponentě detailu předmětu. Po potvrzení výběru se data zapíši do databáze o obnoví </w:t>
      </w:r>
      <w:r w:rsidR="004505EF">
        <w:t>seznam</w:t>
      </w:r>
      <w:r>
        <w:t xml:space="preserve"> na hlavním okně.</w:t>
      </w:r>
    </w:p>
    <w:p w14:paraId="6FF8F721" w14:textId="539662A8" w:rsidR="00F73D8C" w:rsidRDefault="00F73D8C" w:rsidP="00F73D8C">
      <w:pPr>
        <w:pStyle w:val="Nadpis2"/>
      </w:pPr>
      <w:bookmarkStart w:id="79" w:name="_Toc5362158"/>
      <w:r w:rsidRPr="00F73D8C">
        <w:t>Vyhledávání</w:t>
      </w:r>
      <w:r>
        <w:t xml:space="preserve"> a úprava</w:t>
      </w:r>
      <w:bookmarkEnd w:id="79"/>
    </w:p>
    <w:p w14:paraId="1265E74F" w14:textId="59436352" w:rsidR="00505C90" w:rsidRPr="00F73D8C" w:rsidRDefault="00505C90" w:rsidP="00F73D8C">
      <w:pPr>
        <w:pStyle w:val="Zkladntext"/>
      </w:pPr>
      <w:r>
        <w:t xml:space="preserve">Pro lepší přehled a informovanost o potřebných položkách slouží okno vyhledávání, kde si uživatel může vybrat požadovanou kategorii (Obor, Katedra, Garant, Předmět) a tuto položku vyhledat podle zvolení bližších parametrů jako například je katedra u garanta a také možnost napsat část názvu nebo jména do vyhledávacího políčka, které vyfiltruje všechny záznamy se znaky obsahujících v políčku. Kromě vyhledávání lze povolit v tomto okně i režim správce, jenž přidá možnosti odebírání a upravování vyhledaných nebo vytváření nových záznamů. V tomto módu je umožněno také hromadné načítání popsané v kapitolách (3.1–3.2). </w:t>
      </w:r>
    </w:p>
    <w:p w14:paraId="47554DFF" w14:textId="651BCB03" w:rsidR="00F73D8C" w:rsidRDefault="00F73D8C" w:rsidP="00F73D8C">
      <w:pPr>
        <w:pStyle w:val="Nadpis2"/>
      </w:pPr>
      <w:bookmarkStart w:id="80" w:name="_Toc5362159"/>
      <w:r>
        <w:t>Návod</w:t>
      </w:r>
      <w:bookmarkEnd w:id="80"/>
    </w:p>
    <w:p w14:paraId="628B123F" w14:textId="6155FB89" w:rsidR="003D6E24" w:rsidRPr="00AB4C4A" w:rsidRDefault="002042BC" w:rsidP="00AB4C4A">
      <w:pPr>
        <w:pStyle w:val="Zkladntext"/>
      </w:pPr>
      <w:r>
        <w:t xml:space="preserve">Veškerá okna lze uzavřít předčasně, a to buď křížkem nebo červeným tlačítkem </w:t>
      </w:r>
      <w:r w:rsidRPr="00D12D06">
        <w:rPr>
          <w:i/>
        </w:rPr>
        <w:t>Zavřít</w:t>
      </w:r>
      <w:r>
        <w:t xml:space="preserve"> </w:t>
      </w:r>
      <w:r w:rsidR="001C748C">
        <w:br/>
      </w:r>
      <w:r>
        <w:t xml:space="preserve">či </w:t>
      </w:r>
      <w:r w:rsidRPr="00D12D06">
        <w:rPr>
          <w:i/>
          <w:lang w:val="en-US"/>
        </w:rPr>
        <w:t>Cancel</w:t>
      </w:r>
      <w:r>
        <w:t xml:space="preserve">. Všechny změny se ukládají po stisknutí zeleného tlačítka </w:t>
      </w:r>
      <w:r w:rsidRPr="00D12D06">
        <w:rPr>
          <w:i/>
        </w:rPr>
        <w:t>OK</w:t>
      </w:r>
      <w:r>
        <w:t xml:space="preserve">. </w:t>
      </w:r>
      <w:r w:rsidR="00B407F7">
        <w:t xml:space="preserve">Při prvním </w:t>
      </w:r>
      <w:r w:rsidR="001C748C">
        <w:br/>
      </w:r>
      <w:r w:rsidR="00B407F7">
        <w:t xml:space="preserve">a každém dalším, kdy není vytvořen plán, spuštění aplikace vyskočí informativní okno </w:t>
      </w:r>
      <w:r w:rsidR="001C748C">
        <w:br/>
      </w:r>
      <w:r w:rsidR="00B407F7">
        <w:lastRenderedPageBreak/>
        <w:t>o absenci plánu a dotazu o přesměrování k jeho vytvoření. Po pov</w:t>
      </w:r>
      <w:r>
        <w:t>t</w:t>
      </w:r>
      <w:r w:rsidR="00B407F7">
        <w:t xml:space="preserve">rzení se otevře okno tvorby plánu, jenž vytvoří po vyplnění oboru, počtu semestrů a označení prázdný záznam plánu a vygeneruje všechny pod plány na semestry. Při potvrzení, zavření nebo nepotvrzení vytvoření se otevře hlavní okno aplikace. V tomto oknu je hlavní nabídka s možnostmi tvorby a úpravy záznamů plánů, vyhledávání a nápovědy. Pod touto lištou je rozbalovací okno, ve kterém lze přepínat mezi různými plány. Na pravé straně od plánů se nachází numerické počítadlo, znázorňující vybraný semestr, jež je využíváno pro přidávání předmětů do daného semestru. Pro přidání stačí kliknout na tlačítko </w:t>
      </w:r>
      <w:r w:rsidR="001C748C">
        <w:rPr>
          <w:i/>
        </w:rPr>
        <w:t>Přidat</w:t>
      </w:r>
      <w:r w:rsidR="00B407F7">
        <w:t>. Pod těmito komponentami je několik políček pro samotné semestry</w:t>
      </w:r>
      <w:r w:rsidR="003D6E24">
        <w:t xml:space="preserve"> s počítadly kreditů</w:t>
      </w:r>
      <w:r w:rsidR="00B407F7">
        <w:t>. Tyto okna se naplní vybranými předměty zvolenými při přidávání. Na každý předmět lze kliknout</w:t>
      </w:r>
      <w:r w:rsidR="00F9727D">
        <w:t xml:space="preserve"> a tím tento předmět vybrat</w:t>
      </w:r>
      <w:r w:rsidR="00B407F7">
        <w:t xml:space="preserve">. Po vybrání se zobrazí dodatečné informace k předmětu a možnosti na zobrazení informací o garantovi anebo možnost smazání tohoto předmětu z daného semestru. </w:t>
      </w:r>
      <w:r w:rsidR="003D6E24">
        <w:t xml:space="preserve">V pravém dolním rohu se pak zobrazují celkové kredity </w:t>
      </w:r>
      <w:r w:rsidR="00F9727D">
        <w:br/>
      </w:r>
      <w:r w:rsidR="003D6E24">
        <w:t>a další kreditní požadavky určené vybraným oborem. Veškeré kreditní ukazatele mají nastaveny barevné zobrazení, kde zelená znamená dostatek kreditů, a naopak červená nedostatek.</w:t>
      </w:r>
      <w:r w:rsidR="00B407F7">
        <w:t xml:space="preserve">  </w:t>
      </w:r>
      <w:r w:rsidR="003D6E24">
        <w:t xml:space="preserve">Po vybrání semestru a kliknutí na tlačítko Přidej se dostaneme do nového okna přidávání, kde na levé straně se ukazují informace o zvoleném předmětu a na pravé straně jsou dvě okna mezi nimiž jsou šipky určující kam se předmět má přesunout. V pravém okně jsou všechny dostupné předměty pro daný semestr a na levé straně pak ty, které chceme zvolit do našeho plánu. Pod tímto oknem je také počítadlo kreditů, které slouží převážně jako informativní údaj o hodnotě přidávaných předmětů. Po kliknutí na tlačítko OK se tyto předměty se přidají do daného semestru a zobrazí na hlavním okně v dané položce. Pakliže chceme přistoupit k módu správce nebo vyhledat nějaké informace o katedrách, oborech, garantech či předmětech, tak na hlavním okně v horním panelu vybereme možnost vyhledávání, která nás přesměruje na okno vyhledávání </w:t>
      </w:r>
      <w:r w:rsidR="00F9727D">
        <w:br/>
      </w:r>
      <w:r w:rsidR="003D6E24">
        <w:t xml:space="preserve">a úprav záznamů v aplikaci. Pro vyhledávání slouží výběr z položek </w:t>
      </w:r>
      <w:r>
        <w:t xml:space="preserve">zobrazený pomocí zatrhávacích oken s názvy obor, katedra, garant, předmět. Po zvolení se v okně zobrazí rozbalovací okno s názvy dané kategorie se všemi záznamy. Tyto záznamy lze filtrovat pomocí pomocných rozbalovacích oken, jsou-li k dispozici anebo napsáním části názvu do okna. Po rozbalení tohoto okna se zobrazí jenom záznamy obsahující zadané znaky. V horní části tohoto okna je také tlačítko na povolení modu správa, kde po stisknutí vyskočí varovná zpráva o možnosti smazání kritických částí, jenž může dospět až </w:t>
      </w:r>
      <w:r w:rsidR="00F9727D">
        <w:br/>
      </w:r>
      <w:r>
        <w:t>ke zničení</w:t>
      </w:r>
      <w:r w:rsidR="00F9727D">
        <w:t xml:space="preserve"> a smazání</w:t>
      </w:r>
      <w:r>
        <w:t xml:space="preserve"> již vytvořených plánů. Po potvrzení se zobrazí tlačítka na tvorbu, úpravu a mazání</w:t>
      </w:r>
      <w:r w:rsidR="00111ECD">
        <w:t xml:space="preserve"> u okna</w:t>
      </w:r>
      <w:r>
        <w:t xml:space="preserve"> vyhledaných položek</w:t>
      </w:r>
      <w:r w:rsidR="00111ECD">
        <w:t>. Dále se objeví také</w:t>
      </w:r>
      <w:r>
        <w:t xml:space="preserve"> v horní liště možnosti </w:t>
      </w:r>
      <w:r>
        <w:lastRenderedPageBreak/>
        <w:t>hromadného načtení dat</w:t>
      </w:r>
      <w:r w:rsidR="00111ECD">
        <w:t xml:space="preserve"> pro načítání dat ve větším množství ze souboru</w:t>
      </w:r>
      <w:r>
        <w:t xml:space="preserve">.  Pro tvorbu </w:t>
      </w:r>
      <w:r w:rsidR="00F9727D">
        <w:br/>
      </w:r>
      <w:r>
        <w:t>a úpravu jednotlivých</w:t>
      </w:r>
      <w:r w:rsidR="00111ECD">
        <w:t xml:space="preserve"> položek z</w:t>
      </w:r>
      <w:r>
        <w:t xml:space="preserve"> kategorií se spustí vytvořená okna s políčky pro jednotlivé položky záznamu. Veškeré důležité položky je potřeba vyplnit, aby namísto chybné hlášky</w:t>
      </w:r>
      <w:r w:rsidR="00111ECD">
        <w:t xml:space="preserve"> po potvrzení změn či potvrzení vytvoření se tento prvek u</w:t>
      </w:r>
      <w:r>
        <w:t>ložil</w:t>
      </w:r>
      <w:r w:rsidR="00111ECD">
        <w:t xml:space="preserve"> do databáze</w:t>
      </w:r>
      <w:r>
        <w:t xml:space="preserve">. </w:t>
      </w:r>
    </w:p>
    <w:p w14:paraId="35AF742A" w14:textId="0E2A3CFD" w:rsidR="00F73D8C" w:rsidRDefault="00F73D8C" w:rsidP="00F73D8C">
      <w:pPr>
        <w:pStyle w:val="Nadpis2"/>
      </w:pPr>
      <w:bookmarkStart w:id="81" w:name="_Toc5362160"/>
      <w:r>
        <w:t>Podmínky spuštění</w:t>
      </w:r>
      <w:bookmarkEnd w:id="81"/>
    </w:p>
    <w:p w14:paraId="0572663E" w14:textId="56927892" w:rsidR="00F73D8C" w:rsidRPr="00F73D8C" w:rsidRDefault="003F47A3" w:rsidP="00F73D8C">
      <w:pPr>
        <w:pStyle w:val="Zkladntext"/>
      </w:pPr>
      <w:r>
        <w:t xml:space="preserve">Pro správnou funkčnost aplikace je za potřebí podporu lokálních databází a technologii Microsoft .NET Framework 4.6.1 nebo nainstalované VS 2015 nebo novější, kde je nainstalované rozšíření pro aplikace .NET technologie a pro práci se SQL </w:t>
      </w:r>
      <w:r w:rsidR="00080064">
        <w:t>databází</w:t>
      </w:r>
      <w:r>
        <w:t>.</w:t>
      </w:r>
    </w:p>
    <w:p w14:paraId="455121E8" w14:textId="5DB47BA9" w:rsidR="00F73D8C" w:rsidRPr="00F73D8C" w:rsidRDefault="00C903C7" w:rsidP="00F73D8C">
      <w:pPr>
        <w:pStyle w:val="Nadpis2"/>
      </w:pPr>
      <w:bookmarkStart w:id="82" w:name="_Toc5362161"/>
      <w:r w:rsidRPr="00F73D8C">
        <w:t>Testování</w:t>
      </w:r>
      <w:bookmarkEnd w:id="82"/>
    </w:p>
    <w:p w14:paraId="4CC11A74" w14:textId="5461C1B5" w:rsidR="00FF57F2" w:rsidRDefault="00FF57F2" w:rsidP="00F73D8C">
      <w:pPr>
        <w:pStyle w:val="Zkladntext"/>
        <w:rPr>
          <w:color w:val="000000" w:themeColor="text1"/>
          <w:kern w:val="32"/>
          <w:sz w:val="32"/>
          <w:szCs w:val="32"/>
        </w:rPr>
      </w:pPr>
      <w:r>
        <w:br w:type="page"/>
      </w:r>
    </w:p>
    <w:p w14:paraId="77B195AB" w14:textId="2CA4E3BA" w:rsidR="00376BDA" w:rsidRDefault="00376BDA" w:rsidP="00EA7BCF">
      <w:pPr>
        <w:pStyle w:val="Nadpis1"/>
        <w:tabs>
          <w:tab w:val="clear" w:pos="574"/>
          <w:tab w:val="num" w:pos="426"/>
        </w:tabs>
        <w:ind w:left="426" w:hanging="426"/>
      </w:pPr>
      <w:bookmarkStart w:id="83" w:name="_Toc5362162"/>
      <w:r>
        <w:lastRenderedPageBreak/>
        <w:t>Diskuze</w:t>
      </w:r>
      <w:bookmarkEnd w:id="83"/>
    </w:p>
    <w:p w14:paraId="72C7B9E7" w14:textId="141E9C42" w:rsidR="004C32A5" w:rsidRDefault="004C32A5" w:rsidP="004C32A5">
      <w:pPr>
        <w:pStyle w:val="Zkladntext"/>
      </w:pPr>
      <w:r>
        <w:t xml:space="preserve">Tato část práce je možná tou nejdůležitější, kdy zde autor prezentuje svou schopnost kritického zhodnocení výsledků své práce a diskuse nad nimi. </w:t>
      </w:r>
      <w:r w:rsidR="00AD66A9" w:rsidRPr="00AD66A9">
        <w:t xml:space="preserve">V diskuzi je nutné porovnávání s výsledky publikovaných vědeckých prací, zároveň i provést porovnání </w:t>
      </w:r>
      <w:r w:rsidR="0022528B">
        <w:br/>
      </w:r>
      <w:r w:rsidR="00AD66A9" w:rsidRPr="00AD66A9">
        <w:t>se zahraničním výzkumem</w:t>
      </w:r>
      <w:r w:rsidR="00AD66A9">
        <w:t>.</w:t>
      </w:r>
      <w:r w:rsidR="00AD66A9" w:rsidRPr="00AD66A9">
        <w:t xml:space="preserve"> </w:t>
      </w:r>
      <w:r>
        <w:t>Zde je prostor na zamyšlení, zda dosažené výsledky práce nemohly ovlivnit některé faktory, které souvisí s použitými nástroji řešení, nebo např. způsobem vyhodnocení. I když některé výsledky práce nenaplnily očekávání autora tady je místo</w:t>
      </w:r>
      <w:r w:rsidR="00C04C21">
        <w:t xml:space="preserve"> pro zhodnocení možných důvodů.</w:t>
      </w:r>
    </w:p>
    <w:p w14:paraId="7333CBA0" w14:textId="77777777" w:rsidR="00C04C21" w:rsidRDefault="00C04C21" w:rsidP="004C32A5">
      <w:pPr>
        <w:pStyle w:val="Zkladntext"/>
      </w:pPr>
      <w:r>
        <w:t xml:space="preserve">Kvalitní, objektivní a kritická diskuse je velmi ceněnou schopností studenta, který by měl být schopen objektivní reflexe. </w:t>
      </w:r>
    </w:p>
    <w:p w14:paraId="2517AAF1" w14:textId="77777777" w:rsidR="004C32A5" w:rsidRDefault="004C32A5" w:rsidP="004C32A5">
      <w:pPr>
        <w:pStyle w:val="Zkladntext"/>
      </w:pPr>
      <w:r>
        <w:t>Je velkým nedostatkem, pokud diskuse souvisí s myšlenkami ostatního textu jen volně, nebo s ním v některých pohledech nesouvisí vůbec.</w:t>
      </w:r>
    </w:p>
    <w:p w14:paraId="1805B619" w14:textId="77777777" w:rsidR="00C04C21" w:rsidRDefault="00C04C21" w:rsidP="004C32A5">
      <w:pPr>
        <w:pStyle w:val="Zkladntext"/>
      </w:pPr>
      <w:r>
        <w:t xml:space="preserve">Délka textu v této části práce je bez omezení </w:t>
      </w:r>
    </w:p>
    <w:p w14:paraId="2E2788B1" w14:textId="2CD23B4F" w:rsidR="00AD66A9" w:rsidRDefault="00376BDA" w:rsidP="003F47A3">
      <w:pPr>
        <w:pStyle w:val="Nadpis1"/>
        <w:numPr>
          <w:ilvl w:val="0"/>
          <w:numId w:val="0"/>
        </w:numPr>
        <w:ind w:left="432"/>
      </w:pPr>
      <w:r>
        <w:br w:type="page"/>
      </w:r>
    </w:p>
    <w:p w14:paraId="3DB3BD33" w14:textId="77777777" w:rsidR="00376BDA" w:rsidRDefault="00376BDA" w:rsidP="00011ADC">
      <w:pPr>
        <w:pStyle w:val="Nadpis1"/>
        <w:numPr>
          <w:ilvl w:val="0"/>
          <w:numId w:val="0"/>
        </w:numPr>
        <w:ind w:left="142"/>
      </w:pPr>
      <w:bookmarkStart w:id="84" w:name="_Toc5362163"/>
      <w:r>
        <w:lastRenderedPageBreak/>
        <w:t>Závěr</w:t>
      </w:r>
      <w:bookmarkEnd w:id="84"/>
    </w:p>
    <w:p w14:paraId="21AE1769" w14:textId="786B638D" w:rsidR="00C62139" w:rsidRDefault="00C62139" w:rsidP="00C62139">
      <w:pPr>
        <w:pStyle w:val="Zkladntext"/>
      </w:pPr>
      <w:r>
        <w:t xml:space="preserve">Cíl bakalářské práce bylo navrhnout a implementovat systém pro podporu tvorby studijních plánů. Tento cíl byl splněn a všechny stanovené cíle byli splněny až na kontrolu prerekvizit, které jsou pouze označeny jako potřebné, i když se uživatel nemusí těmito prerekvizitami řídit a přidat si tento předmět v jakém pořadí chtějí. Aplikace byla navržena se snahou přehlednosti a jednoduchosti, ale z důvodu množství semestrů nejsou některá okna dostatečně velké tak aby se všechny položky vešli dostatečně, a tudíž </w:t>
      </w:r>
      <w:r w:rsidR="00F93ECD">
        <w:br/>
      </w:r>
      <w:r>
        <w:t>je v oknech relativně velký počet vertikálních i horizontálních posuvných lišt při velkém zaplnění. U většina chyb je řešená chybovými hláškami se snahou minimalizovat problémy s použitím. Celkově tato aplikace by měla napomoci studentům s bezstarostnými starty nových semestrů, bez obavy o dostatek kreditů a splnění všech požadavků daného oboru.</w:t>
      </w:r>
    </w:p>
    <w:p w14:paraId="2EC4D530" w14:textId="104CE373" w:rsidR="00C62139" w:rsidRDefault="00C62139" w:rsidP="00C62139">
      <w:pPr>
        <w:pStyle w:val="Zkladntext"/>
      </w:pPr>
      <w:r>
        <w:t xml:space="preserve">Tato práce prohloubila moje dovednosti s technologii .NET a prohloubila znalosti </w:t>
      </w:r>
      <w:r w:rsidR="00430880">
        <w:t xml:space="preserve">jazyka </w:t>
      </w:r>
      <w:r>
        <w:t>C#</w:t>
      </w:r>
      <w:r w:rsidR="00430880">
        <w:t xml:space="preserve"> </w:t>
      </w:r>
      <w:r>
        <w:t>a dotazů SQL, jelikož převážná část operací je řešena dotazy na lokální databázi,</w:t>
      </w:r>
    </w:p>
    <w:p w14:paraId="503360B3" w14:textId="3AF9E306" w:rsidR="00C62139" w:rsidRDefault="00C62139" w:rsidP="00C62139">
      <w:pPr>
        <w:pStyle w:val="Zkladntext"/>
      </w:pPr>
      <w:r>
        <w:t>Menší problém nastává při instalaci, kdy ne všem uživatelům se úspěšně podaří nainstalovat všechny potřebné věci k chodu aplikace</w:t>
      </w:r>
      <w:r w:rsidR="00430880">
        <w:t xml:space="preserve"> a vygenerovaný instalátor občas selže nebo nenainstaluje vše co je nutné</w:t>
      </w:r>
      <w:r>
        <w:t>, a proto je nejjednodušší využívat tuto aplikaci přes spustitelný soubor přiložený na</w:t>
      </w:r>
      <w:r w:rsidR="00080064">
        <w:t xml:space="preserve"> online repositáři</w:t>
      </w:r>
      <w:r>
        <w:t xml:space="preserve"> </w:t>
      </w:r>
      <w:proofErr w:type="spellStart"/>
      <w:r>
        <w:t>Github</w:t>
      </w:r>
      <w:proofErr w:type="spellEnd"/>
      <w:r>
        <w:t>, s nutností nainstalovan</w:t>
      </w:r>
      <w:r w:rsidR="00430880">
        <w:t>í</w:t>
      </w:r>
      <w:r>
        <w:t xml:space="preserve"> </w:t>
      </w:r>
      <w:proofErr w:type="spellStart"/>
      <w:r w:rsidR="00430880">
        <w:t>V</w:t>
      </w:r>
      <w:r>
        <w:t>isual</w:t>
      </w:r>
      <w:proofErr w:type="spellEnd"/>
      <w:r>
        <w:t xml:space="preserve"> </w:t>
      </w:r>
      <w:r w:rsidR="00430880">
        <w:t>S</w:t>
      </w:r>
      <w:r>
        <w:t>tudi</w:t>
      </w:r>
      <w:r w:rsidR="00430880">
        <w:t>a</w:t>
      </w:r>
      <w:r>
        <w:t xml:space="preserve"> s podporou .NET a databází, poté se aplikace spustí bez problémů.</w:t>
      </w:r>
    </w:p>
    <w:p w14:paraId="65EC85FE" w14:textId="6D923030" w:rsidR="00376BDA" w:rsidRPr="00C62139" w:rsidRDefault="00C62139" w:rsidP="00E62741">
      <w:pPr>
        <w:pStyle w:val="Zkladntext"/>
      </w:pPr>
      <w:r>
        <w:t>Rozšíření aplikace by se mohlo zaměřit na provázání se školní databázi a možné převedení formulářové aplikace na webovou</w:t>
      </w:r>
      <w:r w:rsidR="00080064">
        <w:t xml:space="preserve"> pro efektivnější rozšíření aplikace mezi studenty</w:t>
      </w:r>
      <w:r>
        <w:t>.</w:t>
      </w:r>
      <w:r w:rsidR="00376BDA">
        <w:br w:type="page"/>
      </w:r>
    </w:p>
    <w:bookmarkStart w:id="85" w:name="_Toc5362164" w:displacedByCustomXml="next"/>
    <w:bookmarkStart w:id="86" w:name="_Hlk3298914" w:displacedByCustomXml="next"/>
    <w:sdt>
      <w:sdtPr>
        <w:rPr>
          <w:rFonts w:cs="Times New Roman"/>
          <w:b w:val="0"/>
          <w:bCs w:val="0"/>
          <w:color w:val="auto"/>
          <w:kern w:val="0"/>
          <w:sz w:val="24"/>
          <w:szCs w:val="24"/>
        </w:rPr>
        <w:id w:val="1572994960"/>
        <w:docPartObj>
          <w:docPartGallery w:val="Bibliographies"/>
          <w:docPartUnique/>
        </w:docPartObj>
      </w:sdtPr>
      <w:sdtEndPr/>
      <w:sdtContent>
        <w:p w14:paraId="3E6AD4E0" w14:textId="77777777" w:rsidR="00441B6E" w:rsidRDefault="00441B6E" w:rsidP="00441B6E">
          <w:pPr>
            <w:pStyle w:val="Nadpis1"/>
            <w:numPr>
              <w:ilvl w:val="0"/>
              <w:numId w:val="0"/>
            </w:numPr>
            <w:ind w:left="142"/>
          </w:pPr>
          <w:r>
            <w:t>Seznam použité literatury</w:t>
          </w:r>
          <w:bookmarkEnd w:id="85"/>
        </w:p>
        <w:sdt>
          <w:sdtPr>
            <w:id w:val="-573587230"/>
            <w:bibliography/>
          </w:sdtPr>
          <w:sdtEndPr/>
          <w:sdtContent>
            <w:p w14:paraId="5D7E3CDB" w14:textId="7033C768" w:rsidR="00FF57F2" w:rsidRDefault="00FF57F2" w:rsidP="00FF57F2">
              <w:pPr>
                <w:pStyle w:val="Zkladntext"/>
                <w:rPr>
                  <w:rStyle w:val="ZkladntextChar"/>
                </w:rPr>
              </w:pPr>
              <w:r w:rsidRPr="00FF57F2">
                <w:rPr>
                  <w:rStyle w:val="ZkladntextChar"/>
                </w:rPr>
                <w:t xml:space="preserve">GENNICK, Jonathan a Jonathan GENNICK. SQL </w:t>
              </w:r>
              <w:proofErr w:type="spellStart"/>
              <w:r w:rsidRPr="00FF57F2">
                <w:rPr>
                  <w:rStyle w:val="ZkladntextChar"/>
                </w:rPr>
                <w:t>pocket</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2nd </w:t>
              </w:r>
              <w:proofErr w:type="spellStart"/>
              <w:r w:rsidRPr="00FF57F2">
                <w:rPr>
                  <w:rStyle w:val="ZkladntextChar"/>
                </w:rPr>
                <w:t>ed</w:t>
              </w:r>
              <w:proofErr w:type="spellEnd"/>
              <w:r w:rsidRPr="00FF57F2">
                <w:rPr>
                  <w:rStyle w:val="ZkladntextChar"/>
                </w:rPr>
                <w:t xml:space="preserve">. </w:t>
              </w:r>
              <w:proofErr w:type="spellStart"/>
              <w:r w:rsidRPr="00FF57F2">
                <w:rPr>
                  <w:rStyle w:val="ZkladntextChar"/>
                </w:rPr>
                <w:t>Farnham</w:t>
              </w:r>
              <w:proofErr w:type="spellEnd"/>
              <w:r w:rsidRPr="00FF57F2">
                <w:rPr>
                  <w:rStyle w:val="ZkladntextChar"/>
                </w:rPr>
                <w:t xml:space="preserve">: </w:t>
              </w:r>
              <w:proofErr w:type="spellStart"/>
              <w:r w:rsidRPr="00FF57F2">
                <w:rPr>
                  <w:rStyle w:val="ZkladntextChar"/>
                </w:rPr>
                <w:t>O'Reilly</w:t>
              </w:r>
              <w:proofErr w:type="spellEnd"/>
              <w:r w:rsidRPr="00FF57F2">
                <w:rPr>
                  <w:rStyle w:val="ZkladntextChar"/>
                </w:rPr>
                <w:t>, 2006. ISBN 978-0596526887.</w:t>
              </w:r>
            </w:p>
            <w:p w14:paraId="0D75D419" w14:textId="63A71F76" w:rsidR="00FF57F2" w:rsidRPr="00FF57F2" w:rsidRDefault="00FF57F2" w:rsidP="00FF57F2">
              <w:pPr>
                <w:pStyle w:val="Zkladntext"/>
                <w:rPr>
                  <w:rStyle w:val="ZkladntextChar"/>
                </w:rPr>
              </w:pPr>
              <w:r w:rsidRPr="00FF57F2">
                <w:rPr>
                  <w:rStyle w:val="ZkladntextChar"/>
                </w:rPr>
                <w:t xml:space="preserve">FOWLER, Martin. UML </w:t>
              </w:r>
              <w:proofErr w:type="spellStart"/>
              <w:r w:rsidRPr="00FF57F2">
                <w:rPr>
                  <w:rStyle w:val="ZkladntextChar"/>
                </w:rPr>
                <w:t>distilled</w:t>
              </w:r>
              <w:proofErr w:type="spellEnd"/>
              <w:r w:rsidRPr="00FF57F2">
                <w:rPr>
                  <w:rStyle w:val="ZkladntextChar"/>
                </w:rPr>
                <w:t xml:space="preserve">: a </w:t>
              </w:r>
              <w:proofErr w:type="spellStart"/>
              <w:r w:rsidRPr="00FF57F2">
                <w:rPr>
                  <w:rStyle w:val="ZkladntextChar"/>
                </w:rPr>
                <w:t>brief</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to </w:t>
              </w:r>
              <w:proofErr w:type="spellStart"/>
              <w:r w:rsidRPr="00FF57F2">
                <w:rPr>
                  <w:rStyle w:val="ZkladntextChar"/>
                </w:rPr>
                <w:t>the</w:t>
              </w:r>
              <w:proofErr w:type="spellEnd"/>
              <w:r w:rsidRPr="00FF57F2">
                <w:rPr>
                  <w:rStyle w:val="ZkladntextChar"/>
                </w:rPr>
                <w:t xml:space="preserve"> standard </w:t>
              </w:r>
              <w:proofErr w:type="spellStart"/>
              <w:r w:rsidRPr="00FF57F2">
                <w:rPr>
                  <w:rStyle w:val="ZkladntextChar"/>
                </w:rPr>
                <w:t>object</w:t>
              </w:r>
              <w:proofErr w:type="spellEnd"/>
              <w:r w:rsidRPr="00FF57F2">
                <w:rPr>
                  <w:rStyle w:val="ZkladntextChar"/>
                </w:rPr>
                <w:t xml:space="preserve"> modeling </w:t>
              </w:r>
              <w:proofErr w:type="spellStart"/>
              <w:r w:rsidRPr="00FF57F2">
                <w:rPr>
                  <w:rStyle w:val="ZkladntextChar"/>
                </w:rPr>
                <w:t>language</w:t>
              </w:r>
              <w:proofErr w:type="spellEnd"/>
              <w:r w:rsidRPr="00FF57F2">
                <w:rPr>
                  <w:rStyle w:val="ZkladntextChar"/>
                </w:rPr>
                <w:t xml:space="preserve">. 3rd </w:t>
              </w:r>
              <w:proofErr w:type="spellStart"/>
              <w:r w:rsidRPr="00FF57F2">
                <w:rPr>
                  <w:rStyle w:val="ZkladntextChar"/>
                </w:rPr>
                <w:t>ed</w:t>
              </w:r>
              <w:proofErr w:type="spellEnd"/>
              <w:r w:rsidRPr="00FF57F2">
                <w:rPr>
                  <w:rStyle w:val="ZkladntextChar"/>
                </w:rPr>
                <w:t xml:space="preserve">. Boston: </w:t>
              </w:r>
              <w:proofErr w:type="spellStart"/>
              <w:r w:rsidRPr="00FF57F2">
                <w:rPr>
                  <w:rStyle w:val="ZkladntextChar"/>
                </w:rPr>
                <w:t>Addison</w:t>
              </w:r>
              <w:proofErr w:type="spellEnd"/>
              <w:r w:rsidRPr="00FF57F2">
                <w:rPr>
                  <w:rStyle w:val="ZkladntextChar"/>
                </w:rPr>
                <w:t>-Wesley, c2004. ISBN 978-0321193681.</w:t>
              </w:r>
            </w:p>
            <w:p w14:paraId="5BDF8F40" w14:textId="79B2DABB" w:rsidR="008D3C06" w:rsidRDefault="008D3C06" w:rsidP="00FF57F2">
              <w:pPr>
                <w:pStyle w:val="Zkladntext"/>
                <w:rPr>
                  <w:rStyle w:val="ZkladntextChar"/>
                </w:rPr>
              </w:pPr>
              <w:r w:rsidRPr="008D3C06">
                <w:rPr>
                  <w:rStyle w:val="ZkladntextChar"/>
                </w:rPr>
                <w:t xml:space="preserve">IS/STAG [online]. Plzeň: Západočeská Univerzita, 2017 [cit. 2019-03-12]. </w:t>
              </w:r>
              <w:r w:rsidR="00FF4B08">
                <w:rPr>
                  <w:rStyle w:val="ZkladntextChar"/>
                </w:rPr>
                <w:br/>
              </w:r>
              <w:r w:rsidRPr="008D3C06">
                <w:rPr>
                  <w:rStyle w:val="ZkladntextChar"/>
                </w:rPr>
                <w:t xml:space="preserve">Dostupné z: </w:t>
              </w:r>
              <w:r w:rsidR="00435CEA" w:rsidRPr="00435CEA">
                <w:rPr>
                  <w:rStyle w:val="ZkladntextChar"/>
                </w:rPr>
                <w:t>https://is-stag.zcu.cz/zajemci/moduly/plan_editor</w:t>
              </w:r>
            </w:p>
            <w:p w14:paraId="2BE17862" w14:textId="77777777" w:rsidR="00435CEA" w:rsidRDefault="00435CEA" w:rsidP="00FF57F2">
              <w:pPr>
                <w:pStyle w:val="Zkladntext"/>
                <w:rPr>
                  <w:rStyle w:val="Hypertextovodkaz"/>
                  <w:color w:val="auto"/>
                  <w:u w:val="none"/>
                </w:rPr>
              </w:pPr>
              <w:r w:rsidRPr="00525C14">
                <w:t xml:space="preserve">NANDWANI, </w:t>
              </w:r>
              <w:proofErr w:type="spellStart"/>
              <w:r w:rsidRPr="00525C14">
                <w:t>Karan</w:t>
              </w:r>
              <w:proofErr w:type="spellEnd"/>
              <w:r w:rsidRPr="00525C14">
                <w:t xml:space="preserve">. Úvod do NuGet. Microsoft [online]. United </w:t>
              </w:r>
              <w:proofErr w:type="spellStart"/>
              <w:r w:rsidRPr="00525C14">
                <w:t>States</w:t>
              </w:r>
              <w:proofErr w:type="spellEnd"/>
              <w:r w:rsidRPr="00525C14">
                <w:t xml:space="preserve">: Microsoft, 2016, 10. 01. 2018 [cit. 2019-02-25]. Dostupné z: </w:t>
              </w:r>
              <w:hyperlink r:id="rId24" w:history="1">
                <w:r w:rsidRPr="00525C14">
                  <w:rPr>
                    <w:rStyle w:val="Hypertextovodkaz"/>
                    <w:color w:val="auto"/>
                    <w:u w:val="none"/>
                  </w:rPr>
                  <w:t>https://docs.microsoft.com/cs-cz/nuget/what-is-nuget</w:t>
                </w:r>
              </w:hyperlink>
            </w:p>
            <w:p w14:paraId="0AA84B41" w14:textId="77777777" w:rsidR="00435CEA" w:rsidRDefault="00435CEA" w:rsidP="00FF57F2">
              <w:pPr>
                <w:pStyle w:val="Zkladntext"/>
              </w:pPr>
              <w:r>
                <w:t xml:space="preserve">PEIPMAN, </w:t>
              </w:r>
              <w:proofErr w:type="spellStart"/>
              <w:r>
                <w:t>Gunnar</w:t>
              </w:r>
              <w:proofErr w:type="spellEnd"/>
              <w:r>
                <w:t xml:space="preserve">. </w:t>
              </w:r>
              <w:proofErr w:type="spellStart"/>
              <w:r>
                <w:t>What</w:t>
              </w:r>
              <w:proofErr w:type="spellEnd"/>
              <w:r>
                <w:t xml:space="preserve"> </w:t>
              </w:r>
              <w:proofErr w:type="spellStart"/>
              <w:r>
                <w:t>is</w:t>
              </w:r>
              <w:proofErr w:type="spellEnd"/>
              <w:r>
                <w:t xml:space="preserve"> </w:t>
              </w:r>
              <w:proofErr w:type="spellStart"/>
              <w:r>
                <w:t>Micro</w:t>
              </w:r>
              <w:proofErr w:type="spellEnd"/>
              <w:r>
                <w:t xml:space="preserve"> ORM?. In: </w:t>
              </w:r>
              <w:proofErr w:type="spellStart"/>
              <w:r>
                <w:rPr>
                  <w:i/>
                  <w:iCs/>
                </w:rPr>
                <w:t>Gunnar</w:t>
              </w:r>
              <w:proofErr w:type="spellEnd"/>
              <w:r>
                <w:rPr>
                  <w:i/>
                  <w:iCs/>
                </w:rPr>
                <w:t xml:space="preserve"> </w:t>
              </w:r>
              <w:proofErr w:type="spellStart"/>
              <w:r>
                <w:rPr>
                  <w:i/>
                  <w:iCs/>
                </w:rPr>
                <w:t>Peipman</w:t>
              </w:r>
              <w:proofErr w:type="spellEnd"/>
              <w:r>
                <w:rPr>
                  <w:i/>
                  <w:iCs/>
                </w:rPr>
                <w:t xml:space="preserve"> – </w:t>
              </w:r>
              <w:proofErr w:type="spellStart"/>
              <w:r>
                <w:rPr>
                  <w:i/>
                  <w:iCs/>
                </w:rPr>
                <w:t>Programming</w:t>
              </w:r>
              <w:proofErr w:type="spellEnd"/>
              <w:r>
                <w:rPr>
                  <w:i/>
                  <w:iCs/>
                </w:rPr>
                <w:t xml:space="preserve"> Blog</w:t>
              </w:r>
              <w:r>
                <w:t xml:space="preserve"> [online]. 2017, 2.5.2017 [cit. 2019-02-25]. Dostupné </w:t>
              </w:r>
              <w:r>
                <w:br/>
                <w:t>z: https://gunnarpeipman.com/tools/micro-orm/</w:t>
              </w:r>
            </w:p>
            <w:p w14:paraId="755BC118" w14:textId="77777777" w:rsidR="00435CEA" w:rsidRDefault="00435CEA" w:rsidP="00FF57F2">
              <w:pPr>
                <w:pStyle w:val="Zkladntext"/>
                <w:rPr>
                  <w:rStyle w:val="ZkladntextChar"/>
                </w:rPr>
              </w:pPr>
              <w:r>
                <w:rPr>
                  <w:i/>
                  <w:iCs/>
                </w:rPr>
                <w:t>Plánovač Studia</w:t>
              </w:r>
              <w:r>
                <w:t xml:space="preserve">[online]. </w:t>
              </w:r>
              <w:r w:rsidRPr="00FF4B08">
                <w:rPr>
                  <w:rStyle w:val="ZkladntextChar"/>
                </w:rPr>
                <w:t xml:space="preserve">Brno: </w:t>
              </w:r>
              <w:r>
                <w:rPr>
                  <w:rStyle w:val="ZkladntextChar"/>
                </w:rPr>
                <w:t>MUNI</w:t>
              </w:r>
              <w:r w:rsidRPr="00FF4B08">
                <w:rPr>
                  <w:rStyle w:val="ZkladntextChar"/>
                </w:rPr>
                <w:t>, 201</w:t>
              </w:r>
              <w:r>
                <w:rPr>
                  <w:rStyle w:val="ZkladntextChar"/>
                </w:rPr>
                <w:t>7</w:t>
              </w:r>
              <w:r w:rsidRPr="00FF4B08">
                <w:rPr>
                  <w:rStyle w:val="ZkladntextChar"/>
                </w:rPr>
                <w:t xml:space="preserve"> [cit. 2019-03-12]. Dostupné </w:t>
              </w:r>
              <w:r>
                <w:rPr>
                  <w:rStyle w:val="ZkladntextChar"/>
                </w:rPr>
                <w:br/>
              </w:r>
              <w:r w:rsidRPr="00FF4B08">
                <w:rPr>
                  <w:rStyle w:val="ZkladntextChar"/>
                </w:rPr>
                <w:t xml:space="preserve">z: </w:t>
              </w:r>
              <w:r w:rsidRPr="007675B6">
                <w:rPr>
                  <w:rStyle w:val="ZkladntextChar"/>
                </w:rPr>
                <w:t>https://is.muni.cz/napoveda/student/planovac#s_planovac_popis</w:t>
              </w:r>
            </w:p>
            <w:p w14:paraId="486BAF30" w14:textId="77777777" w:rsidR="00435CEA" w:rsidRPr="00525C14" w:rsidRDefault="00435CEA" w:rsidP="00FF57F2">
              <w:pPr>
                <w:pStyle w:val="Zkladntext"/>
              </w:pPr>
              <w:proofErr w:type="spellStart"/>
              <w:r w:rsidRPr="00525C14">
                <w:t>Stack</w:t>
              </w:r>
              <w:proofErr w:type="spellEnd"/>
              <w:r w:rsidRPr="00525C14">
                <w:t xml:space="preserve"> </w:t>
              </w:r>
              <w:proofErr w:type="spellStart"/>
              <w:r w:rsidRPr="00525C14">
                <w:t>OverFlow</w:t>
              </w:r>
              <w:proofErr w:type="spellEnd"/>
              <w:r w:rsidRPr="00525C14">
                <w:t xml:space="preserve"> [online]. </w:t>
              </w:r>
              <w:proofErr w:type="spellStart"/>
              <w:r w:rsidRPr="00525C14">
                <w:t>Stack</w:t>
              </w:r>
              <w:proofErr w:type="spellEnd"/>
              <w:r w:rsidRPr="00525C14">
                <w:t xml:space="preserve"> Exchange, 2019 [cit. 2019-01-29]. Dostupné </w:t>
              </w:r>
              <w:r w:rsidRPr="00525C14">
                <w:br/>
                <w:t xml:space="preserve">z: </w:t>
              </w:r>
              <w:hyperlink r:id="rId25" w:history="1">
                <w:r w:rsidRPr="00525C14">
                  <w:rPr>
                    <w:rStyle w:val="Hypertextovodkaz"/>
                    <w:color w:val="auto"/>
                    <w:u w:val="none"/>
                  </w:rPr>
                  <w:t>https://stackoverflow.com/</w:t>
                </w:r>
              </w:hyperlink>
            </w:p>
            <w:p w14:paraId="6DE42869" w14:textId="3AE5DD9A" w:rsidR="00FF4B08" w:rsidRDefault="00FF4B08" w:rsidP="00FF57F2">
              <w:pPr>
                <w:pStyle w:val="Zkladntext"/>
              </w:pPr>
              <w:r w:rsidRPr="00FF4B08">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FF57F2">
              <w:pPr>
                <w:pStyle w:val="Zkladntext"/>
                <w:rPr>
                  <w:rStyle w:val="ZkladntextChar"/>
                </w:rPr>
              </w:pPr>
              <w:bookmarkStart w:id="87" w:name="_Hlk3298951"/>
              <w:r>
                <w:rPr>
                  <w:i/>
                  <w:iCs/>
                </w:rPr>
                <w:t>UIS: UNIVERZITNÍ INFORMAČNÍ SYSTÉM</w:t>
              </w:r>
              <w:r>
                <w:t xml:space="preserve"> [online]. </w:t>
              </w:r>
              <w:r w:rsidRPr="00FF4B08">
                <w:rPr>
                  <w:rStyle w:val="ZkladntextChar"/>
                </w:rPr>
                <w:t xml:space="preserve">Brno: IS4U, 2019 [cit. 2019-03-12]. Dostupné z: </w:t>
              </w:r>
              <w:r w:rsidRPr="007675B6">
                <w:rPr>
                  <w:rStyle w:val="ZkladntextChar"/>
                </w:rPr>
                <w:t>https://www.uis-info.com/cs/index</w:t>
              </w:r>
            </w:p>
            <w:p w14:paraId="20D21199" w14:textId="1AD424ED" w:rsidR="00441B6E" w:rsidRDefault="00435CEA" w:rsidP="00FF57F2">
              <w:pPr>
                <w:pStyle w:val="Zkladntext"/>
              </w:pPr>
              <w:r w:rsidRPr="00525C14">
                <w:t xml:space="preserve">VLČKOVÁ, Milena a Milan NOVÁK. Informace o studiu: Prezenční </w:t>
              </w:r>
              <w:r w:rsidRPr="00525C14">
                <w:br/>
                <w:t xml:space="preserve">a Kombinované studium. Vysoká škola polytechnická Jihlava [online]. Jihlava, 2017 </w:t>
              </w:r>
              <w:r>
                <w:br/>
              </w:r>
              <w:r w:rsidRPr="00525C14">
                <w:t xml:space="preserve">[cit. 2018-11-15]. Dostupné z: </w:t>
              </w:r>
              <w:hyperlink r:id="rId26" w:history="1">
                <w:r w:rsidRPr="00525C14">
                  <w:rPr>
                    <w:rStyle w:val="Hypertextovodkaz"/>
                    <w:color w:val="auto"/>
                    <w:u w:val="none"/>
                  </w:rPr>
                  <w:t>https://www.vspj.cz/student</w:t>
                </w:r>
              </w:hyperlink>
            </w:p>
            <w:bookmarkEnd w:id="87" w:displacedByCustomXml="next"/>
          </w:sdtContent>
        </w:sdt>
      </w:sdtContent>
    </w:sdt>
    <w:bookmarkEnd w:id="86" w:displacedByCustomXml="prev"/>
    <w:p w14:paraId="52EDD0EB" w14:textId="49933442" w:rsidR="007F17EF" w:rsidRDefault="007F17EF" w:rsidP="00AD66A9">
      <w:pPr>
        <w:spacing w:after="120"/>
        <w:ind w:left="284" w:hanging="284"/>
        <w:jc w:val="both"/>
      </w:pPr>
    </w:p>
    <w:p w14:paraId="0874AAA8" w14:textId="77777777" w:rsidR="00376BDA" w:rsidRDefault="00376BDA">
      <w:r>
        <w:br w:type="page"/>
      </w:r>
    </w:p>
    <w:p w14:paraId="7EC395FE" w14:textId="77777777" w:rsidR="006576AB" w:rsidRPr="00BF4A0B" w:rsidRDefault="00376BDA" w:rsidP="00011ADC">
      <w:pPr>
        <w:pStyle w:val="Nadpis1"/>
        <w:numPr>
          <w:ilvl w:val="0"/>
          <w:numId w:val="0"/>
        </w:numPr>
        <w:ind w:left="142"/>
      </w:pPr>
      <w:bookmarkStart w:id="88" w:name="_Toc5362165"/>
      <w:r>
        <w:lastRenderedPageBreak/>
        <w:t>Přílohy</w:t>
      </w:r>
      <w:bookmarkEnd w:id="88"/>
    </w:p>
    <w:p w14:paraId="296766DA" w14:textId="3FE48D9A" w:rsidR="00E53A7E" w:rsidRDefault="00E53A7E" w:rsidP="00E53A7E">
      <w:pPr>
        <w:spacing w:line="360" w:lineRule="auto"/>
        <w:jc w:val="both"/>
      </w:pPr>
      <w:r>
        <w:rPr>
          <w:i/>
        </w:rPr>
        <w:t xml:space="preserve">Příloha </w:t>
      </w:r>
      <w:r>
        <w:t xml:space="preserve">A – Funkce na hromadné načtení Proved </w:t>
      </w:r>
    </w:p>
    <w:p w14:paraId="7EE17C41" w14:textId="0A3CFC0C" w:rsidR="00E53A7E" w:rsidRDefault="00E53A7E" w:rsidP="00E53A7E">
      <w:pPr>
        <w:spacing w:line="360" w:lineRule="auto"/>
        <w:jc w:val="both"/>
      </w:pPr>
      <w:r>
        <w:rPr>
          <w:i/>
        </w:rPr>
        <w:t xml:space="preserve">Příloha </w:t>
      </w:r>
      <w:r>
        <w:t>B – Vkládání dat do tabulek při hromadném načtení</w:t>
      </w:r>
    </w:p>
    <w:p w14:paraId="008BE04F" w14:textId="44F2DC12" w:rsidR="009A47C8" w:rsidRDefault="009A47C8" w:rsidP="009A47C8">
      <w:pPr>
        <w:spacing w:line="360" w:lineRule="auto"/>
        <w:jc w:val="both"/>
      </w:pPr>
      <w:r>
        <w:rPr>
          <w:i/>
        </w:rPr>
        <w:t xml:space="preserve">Příloha </w:t>
      </w:r>
      <w:r>
        <w:t>C – Hromadné načtení popisů</w:t>
      </w:r>
    </w:p>
    <w:p w14:paraId="17AF771B" w14:textId="4F06310B" w:rsidR="00227221" w:rsidRDefault="00E53A7E" w:rsidP="005B3330">
      <w:pPr>
        <w:spacing w:line="360" w:lineRule="auto"/>
        <w:jc w:val="both"/>
      </w:pPr>
      <w:r>
        <w:rPr>
          <w:i/>
        </w:rPr>
        <w:t xml:space="preserve">Příloha </w:t>
      </w:r>
      <w:r w:rsidR="009A47C8">
        <w:t>D</w:t>
      </w:r>
      <w:r w:rsidR="005B3330">
        <w:t xml:space="preserve"> – Uživatelská příručka</w:t>
      </w:r>
      <w:r w:rsidR="00227221">
        <w:t xml:space="preserve"> </w:t>
      </w:r>
    </w:p>
    <w:p w14:paraId="41790D3E" w14:textId="59E2FBAE" w:rsidR="005B3330" w:rsidRDefault="005B3330">
      <w:r>
        <w:br w:type="page"/>
      </w:r>
    </w:p>
    <w:p w14:paraId="1E54E159" w14:textId="07AFA3E7" w:rsidR="00C52533" w:rsidRDefault="00C52533" w:rsidP="005B3330">
      <w:pPr>
        <w:pStyle w:val="Nzev"/>
      </w:pPr>
      <w:r>
        <w:lastRenderedPageBreak/>
        <w:t>Příloha A</w:t>
      </w:r>
      <w:r w:rsidR="00E53A7E">
        <w:t xml:space="preserve"> – funkce na hromadné načtení Proved</w:t>
      </w:r>
    </w:p>
    <w:p w14:paraId="782F9A13" w14:textId="5536BDD7" w:rsidR="00E53A7E" w:rsidRPr="00E53A7E" w:rsidRDefault="00E53A7E" w:rsidP="00E53A7E">
      <w:pPr>
        <w:pStyle w:val="Zkladntext"/>
      </w:pPr>
      <w:r w:rsidRPr="00E53A7E">
        <w:rPr>
          <w:noProof/>
        </w:rPr>
        <w:drawing>
          <wp:inline distT="0" distB="0" distL="0" distR="0" wp14:anchorId="301DD386" wp14:editId="03487D2C">
            <wp:extent cx="5391150" cy="4999511"/>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65305F10" w14:textId="086C9918" w:rsidR="00E53A7E" w:rsidRDefault="00E53A7E" w:rsidP="00E53A7E">
      <w:pPr>
        <w:pStyle w:val="Nzev"/>
      </w:pPr>
      <w:r>
        <w:lastRenderedPageBreak/>
        <w:t>Příloha B – Vkládání dat do tabulek při hromadném načtení</w:t>
      </w:r>
    </w:p>
    <w:p w14:paraId="4939F38D" w14:textId="573B9C81" w:rsidR="00E53A7E" w:rsidRDefault="00E53A7E" w:rsidP="00E53A7E">
      <w:pPr>
        <w:pStyle w:val="Zkladntext"/>
      </w:pPr>
      <w:r>
        <w:rPr>
          <w:noProof/>
        </w:rPr>
        <w:drawing>
          <wp:inline distT="0" distB="0" distL="0" distR="0" wp14:anchorId="3556A544" wp14:editId="05EAB393">
            <wp:extent cx="5679440" cy="30753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6538" cy="3089978"/>
                    </a:xfrm>
                    <a:prstGeom prst="rect">
                      <a:avLst/>
                    </a:prstGeom>
                    <a:noFill/>
                    <a:ln>
                      <a:noFill/>
                    </a:ln>
                  </pic:spPr>
                </pic:pic>
              </a:graphicData>
            </a:graphic>
          </wp:inline>
        </w:drawing>
      </w:r>
    </w:p>
    <w:p w14:paraId="0A19D46F" w14:textId="77777777" w:rsidR="00E53A7E" w:rsidRDefault="00E53A7E" w:rsidP="00E53A7E">
      <w:pPr>
        <w:pStyle w:val="Zkladntext"/>
        <w:rPr>
          <w:noProof/>
        </w:rPr>
      </w:pPr>
      <w:r>
        <w:rPr>
          <w:noProof/>
        </w:rPr>
        <w:drawing>
          <wp:inline distT="0" distB="0" distL="0" distR="0" wp14:anchorId="4F7A5178" wp14:editId="21C84794">
            <wp:extent cx="5679665" cy="3736848"/>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152" cy="3747037"/>
                    </a:xfrm>
                    <a:prstGeom prst="rect">
                      <a:avLst/>
                    </a:prstGeom>
                    <a:noFill/>
                    <a:ln>
                      <a:noFill/>
                    </a:ln>
                  </pic:spPr>
                </pic:pic>
              </a:graphicData>
            </a:graphic>
          </wp:inline>
        </w:drawing>
      </w:r>
      <w:r w:rsidRPr="00E53A7E">
        <w:rPr>
          <w:noProof/>
        </w:rPr>
        <w:t xml:space="preserve"> </w:t>
      </w:r>
    </w:p>
    <w:p w14:paraId="79263732" w14:textId="77777777" w:rsidR="00E53A7E" w:rsidRDefault="00E53A7E" w:rsidP="00E53A7E">
      <w:pPr>
        <w:pStyle w:val="Zkladntext"/>
      </w:pPr>
    </w:p>
    <w:p w14:paraId="5AAEDEF7" w14:textId="77777777" w:rsidR="00E53A7E" w:rsidRDefault="00E53A7E" w:rsidP="00E53A7E">
      <w:pPr>
        <w:pStyle w:val="Zkladntext"/>
      </w:pPr>
    </w:p>
    <w:p w14:paraId="519C7115" w14:textId="77777777" w:rsidR="00E53A7E" w:rsidRDefault="00E53A7E" w:rsidP="00E53A7E">
      <w:pPr>
        <w:pStyle w:val="Zkladntext"/>
      </w:pPr>
    </w:p>
    <w:p w14:paraId="32AE18E6" w14:textId="47D51B29" w:rsidR="00E53A7E" w:rsidRDefault="00E53A7E" w:rsidP="00856CF0">
      <w:pPr>
        <w:pStyle w:val="Zkladntext"/>
      </w:pPr>
      <w:r>
        <w:rPr>
          <w:noProof/>
        </w:rPr>
        <w:lastRenderedPageBreak/>
        <w:drawing>
          <wp:inline distT="0" distB="0" distL="0" distR="0" wp14:anchorId="4739999A" wp14:editId="25A9793E">
            <wp:extent cx="5824220" cy="3466747"/>
            <wp:effectExtent l="0" t="0" r="508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7496" cy="3498459"/>
                    </a:xfrm>
                    <a:prstGeom prst="rect">
                      <a:avLst/>
                    </a:prstGeom>
                    <a:noFill/>
                    <a:ln>
                      <a:noFill/>
                    </a:ln>
                  </pic:spPr>
                </pic:pic>
              </a:graphicData>
            </a:graphic>
          </wp:inline>
        </w:drawing>
      </w:r>
      <w:r w:rsidR="00856CF0">
        <w:rPr>
          <w:noProof/>
        </w:rPr>
        <w:drawing>
          <wp:inline distT="0" distB="0" distL="0" distR="0" wp14:anchorId="4FDFC70E" wp14:editId="4EFE32F6">
            <wp:extent cx="5824548" cy="4842217"/>
            <wp:effectExtent l="0" t="0" r="508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342" cy="4911879"/>
                    </a:xfrm>
                    <a:prstGeom prst="rect">
                      <a:avLst/>
                    </a:prstGeom>
                    <a:noFill/>
                    <a:ln>
                      <a:noFill/>
                    </a:ln>
                  </pic:spPr>
                </pic:pic>
              </a:graphicData>
            </a:graphic>
          </wp:inline>
        </w:drawing>
      </w:r>
    </w:p>
    <w:p w14:paraId="187C7342" w14:textId="18222AC0" w:rsidR="00E53A7E" w:rsidRDefault="00E53A7E" w:rsidP="00E53A7E">
      <w:pPr>
        <w:pStyle w:val="Nzev"/>
      </w:pPr>
      <w:r>
        <w:lastRenderedPageBreak/>
        <w:t xml:space="preserve">Příloha </w:t>
      </w:r>
      <w:r w:rsidR="009A47C8">
        <w:t>C</w:t>
      </w:r>
      <w:r>
        <w:t xml:space="preserve"> – </w:t>
      </w:r>
      <w:r w:rsidR="009A47C8">
        <w:t>Hromadné načtení popisů</w:t>
      </w:r>
    </w:p>
    <w:p w14:paraId="5E49DC28" w14:textId="1248D06B" w:rsidR="009A47C8" w:rsidRDefault="009A47C8" w:rsidP="009A47C8">
      <w:pPr>
        <w:pStyle w:val="Zkladntext"/>
      </w:pPr>
      <w:r w:rsidRPr="00206021">
        <w:rPr>
          <w:noProof/>
        </w:rPr>
        <w:drawing>
          <wp:inline distT="0" distB="0" distL="0" distR="0" wp14:anchorId="0E705019" wp14:editId="2C992569">
            <wp:extent cx="5762625" cy="3325495"/>
            <wp:effectExtent l="0" t="0" r="9525" b="825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625" cy="3325495"/>
                    </a:xfrm>
                    <a:prstGeom prst="rect">
                      <a:avLst/>
                    </a:prstGeom>
                  </pic:spPr>
                </pic:pic>
              </a:graphicData>
            </a:graphic>
          </wp:inline>
        </w:drawing>
      </w:r>
    </w:p>
    <w:p w14:paraId="13F4D5F8" w14:textId="09C29F90" w:rsidR="009A47C8" w:rsidRDefault="009A47C8" w:rsidP="009A47C8">
      <w:pPr>
        <w:pStyle w:val="Nzev"/>
      </w:pPr>
      <w:r>
        <w:rPr>
          <w:noProof/>
        </w:rPr>
        <w:drawing>
          <wp:inline distT="0" distB="0" distL="0" distR="0" wp14:anchorId="0A7011E9" wp14:editId="72541F09">
            <wp:extent cx="5648325" cy="2552656"/>
            <wp:effectExtent l="0" t="0" r="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4352" cy="2568938"/>
                    </a:xfrm>
                    <a:prstGeom prst="rect">
                      <a:avLst/>
                    </a:prstGeom>
                    <a:noFill/>
                    <a:ln>
                      <a:noFill/>
                    </a:ln>
                  </pic:spPr>
                </pic:pic>
              </a:graphicData>
            </a:graphic>
          </wp:inline>
        </w:drawing>
      </w:r>
    </w:p>
    <w:p w14:paraId="5319B109" w14:textId="77777777" w:rsidR="00A339DF" w:rsidRDefault="00A339DF">
      <w:pPr>
        <w:rPr>
          <w:b/>
          <w:kern w:val="32"/>
          <w:sz w:val="32"/>
          <w:szCs w:val="52"/>
        </w:rPr>
      </w:pPr>
      <w:r>
        <w:br w:type="page"/>
      </w:r>
    </w:p>
    <w:p w14:paraId="1C5BE97C" w14:textId="19B1BFD9" w:rsidR="009A47C8" w:rsidRDefault="009A47C8" w:rsidP="009A47C8">
      <w:pPr>
        <w:pStyle w:val="Nzev"/>
      </w:pPr>
      <w:r>
        <w:lastRenderedPageBreak/>
        <w:t>Příloha D – Uživatelská příručka</w:t>
      </w:r>
    </w:p>
    <w:p w14:paraId="37D4C824" w14:textId="4CB38728" w:rsidR="005B3330" w:rsidRDefault="005B3330" w:rsidP="005B3330">
      <w:pPr>
        <w:pStyle w:val="Nzev"/>
      </w:pPr>
      <w:r w:rsidRPr="00574C4D">
        <w:t>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65DCCABF" w:rsidR="005B3330" w:rsidRDefault="005B3330" w:rsidP="005B3330">
      <w:r>
        <w:rPr>
          <w:noProof/>
        </w:rPr>
        <w:drawing>
          <wp:inline distT="0" distB="0" distL="0" distR="0" wp14:anchorId="5753F1C2" wp14:editId="4A6E824F">
            <wp:extent cx="5758815" cy="225679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8815" cy="2256790"/>
                    </a:xfrm>
                    <a:prstGeom prst="rect">
                      <a:avLst/>
                    </a:prstGeom>
                    <a:noFill/>
                    <a:ln>
                      <a:noFill/>
                    </a:ln>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77777777" w:rsidR="005B3330" w:rsidRDefault="005B3330" w:rsidP="005B3330">
      <w:pPr>
        <w:pStyle w:val="Bezmezer"/>
      </w:pPr>
      <w:r>
        <w:t>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w:t>
      </w:r>
      <w:r w:rsidRPr="00B90F6B">
        <w:t>.</w:t>
      </w:r>
      <w:r>
        <w:t xml:space="preserve"> </w:t>
      </w:r>
    </w:p>
    <w:p w14:paraId="58708ECD" w14:textId="77777777" w:rsidR="005B3330" w:rsidRDefault="005B3330" w:rsidP="005B3330">
      <w:pPr>
        <w:pStyle w:val="Bezmezer"/>
      </w:pPr>
      <w:r>
        <w:t>Toto okno může využít několika zkratek jako například po výběru předmětu v libovolném semestru stačí zmáčknout ENTER a poté se zobrazí detail o garantovi předmětu. Po stisknutí BACKSPACE na vybraném předmětu se tento předmět odstraní z plánu.</w:t>
      </w:r>
    </w:p>
    <w:p w14:paraId="7123356C" w14:textId="77777777" w:rsidR="005B3330" w:rsidRDefault="005B3330" w:rsidP="005B3330">
      <w:pPr>
        <w:pStyle w:val="Bezmezer"/>
      </w:pPr>
    </w:p>
    <w:p w14:paraId="6EC5601A" w14:textId="77777777" w:rsidR="005B3330" w:rsidRPr="00B90F6B" w:rsidRDefault="005B3330" w:rsidP="005B3330">
      <w:pPr>
        <w:pStyle w:val="Bezmezer"/>
      </w:pPr>
      <w:r>
        <w:rPr>
          <w:noProof/>
        </w:rPr>
        <w:drawing>
          <wp:inline distT="0" distB="0" distL="0" distR="0" wp14:anchorId="0C89DA95" wp14:editId="1F933D5A">
            <wp:extent cx="5753100" cy="492442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924425"/>
                    </a:xfrm>
                    <a:prstGeom prst="rect">
                      <a:avLst/>
                    </a:prstGeom>
                    <a:noFill/>
                    <a:ln>
                      <a:noFill/>
                    </a:ln>
                  </pic:spPr>
                </pic:pic>
              </a:graphicData>
            </a:graphic>
          </wp:inline>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77777777" w:rsidR="005B3330" w:rsidRDefault="005B3330" w:rsidP="005B3330">
      <w:pPr>
        <w:pStyle w:val="Bezmezer"/>
        <w:rPr>
          <w:sz w:val="26"/>
          <w:szCs w:val="26"/>
        </w:rPr>
      </w:pPr>
      <w:r>
        <w:rPr>
          <w:noProof/>
        </w:rPr>
        <w:drawing>
          <wp:inline distT="0" distB="0" distL="0" distR="0" wp14:anchorId="6EA57A83" wp14:editId="5D59E51B">
            <wp:extent cx="5753100" cy="34480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r>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77777777" w:rsidR="005B3330" w:rsidRDefault="005B3330" w:rsidP="005B3330">
      <w:r>
        <w:rPr>
          <w:noProof/>
        </w:rPr>
        <w:drawing>
          <wp:inline distT="0" distB="0" distL="0" distR="0" wp14:anchorId="5CB71DD7" wp14:editId="7800A38F">
            <wp:extent cx="5506085" cy="377433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6886" cy="3781736"/>
                    </a:xfrm>
                    <a:prstGeom prst="rect">
                      <a:avLst/>
                    </a:prstGeom>
                    <a:noFill/>
                    <a:ln>
                      <a:noFill/>
                    </a:ln>
                  </pic:spPr>
                </pic:pic>
              </a:graphicData>
            </a:graphic>
          </wp:inline>
        </w:drawing>
      </w:r>
    </w:p>
    <w:p w14:paraId="62579FB5" w14:textId="77777777" w:rsidR="005B3330" w:rsidRPr="00B90F6B" w:rsidRDefault="005B3330" w:rsidP="005B3330">
      <w:r>
        <w:rPr>
          <w:noProof/>
        </w:rPr>
        <w:drawing>
          <wp:inline distT="0" distB="0" distL="0" distR="0" wp14:anchorId="4B8F98B7" wp14:editId="5EE27062">
            <wp:extent cx="4591685" cy="3910519"/>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5866" cy="3914080"/>
                    </a:xfrm>
                    <a:prstGeom prst="rect">
                      <a:avLst/>
                    </a:prstGeom>
                    <a:noFill/>
                    <a:ln>
                      <a:noFill/>
                    </a:ln>
                  </pic:spPr>
                </pic:pic>
              </a:graphicData>
            </a:graphic>
          </wp:inline>
        </w:drawing>
      </w:r>
    </w:p>
    <w:p w14:paraId="5696C9EE" w14:textId="77777777" w:rsidR="005B3330" w:rsidRDefault="005B3330" w:rsidP="005B3330">
      <w:r>
        <w:rPr>
          <w:noProof/>
        </w:rPr>
        <w:lastRenderedPageBreak/>
        <w:drawing>
          <wp:inline distT="0" distB="0" distL="0" distR="0" wp14:anchorId="2FFE3984" wp14:editId="46F15598">
            <wp:extent cx="5467350" cy="400050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7350" cy="4000500"/>
                    </a:xfrm>
                    <a:prstGeom prst="rect">
                      <a:avLst/>
                    </a:prstGeom>
                    <a:noFill/>
                    <a:ln>
                      <a:noFill/>
                    </a:ln>
                  </pic:spPr>
                </pic:pic>
              </a:graphicData>
            </a:graphic>
          </wp:inline>
        </w:drawing>
      </w:r>
      <w:r>
        <w:rPr>
          <w:noProof/>
        </w:rPr>
        <w:drawing>
          <wp:inline distT="0" distB="0" distL="0" distR="0" wp14:anchorId="336D7D7D" wp14:editId="0A73F303">
            <wp:extent cx="1848485" cy="4036695"/>
            <wp:effectExtent l="0" t="0" r="0" b="190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8485" cy="4036695"/>
                    </a:xfrm>
                    <a:prstGeom prst="rect">
                      <a:avLst/>
                    </a:prstGeom>
                    <a:noFill/>
                    <a:ln>
                      <a:noFill/>
                    </a:ln>
                  </pic:spPr>
                </pic:pic>
              </a:graphicData>
            </a:graphic>
          </wp:inline>
        </w:drawing>
      </w:r>
    </w:p>
    <w:p w14:paraId="71CD8DDE" w14:textId="77777777" w:rsidR="005B3330" w:rsidRPr="00B90F6B" w:rsidRDefault="005B3330" w:rsidP="005B3330"/>
    <w:p w14:paraId="75C878C1" w14:textId="77777777" w:rsidR="005B3330" w:rsidRDefault="005B3330" w:rsidP="005B3330">
      <w:pPr>
        <w:pStyle w:val="Nzev"/>
      </w:pPr>
      <w:r>
        <w:lastRenderedPageBreak/>
        <w:t>Vytváření a úprava garanta, katedry, oboru a předmětu</w:t>
      </w:r>
    </w:p>
    <w:p w14:paraId="26CD6EBD" w14:textId="77777777" w:rsidR="005B3330" w:rsidRDefault="005B3330" w:rsidP="005B3330">
      <w:r>
        <w:t>Po povolení správy lze vybrat možnosti vytvořit nový anebo upravit, popřípadě smazat vybraný (vyhledaný prvek)</w:t>
      </w:r>
    </w:p>
    <w:p w14:paraId="321E0E6B" w14:textId="77777777" w:rsidR="005B3330" w:rsidRPr="00B90F6B" w:rsidRDefault="005B3330" w:rsidP="005B3330"/>
    <w:p w14:paraId="461BFCD5" w14:textId="77777777" w:rsidR="005B3330" w:rsidRDefault="005B3330" w:rsidP="005B3330">
      <w:pPr>
        <w:jc w:val="both"/>
      </w:pPr>
      <w:r>
        <w:rPr>
          <w:noProof/>
        </w:rPr>
        <w:drawing>
          <wp:inline distT="0" distB="0" distL="0" distR="0" wp14:anchorId="1D3E8253" wp14:editId="021A6187">
            <wp:extent cx="5758815" cy="96329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8815" cy="963295"/>
                    </a:xfrm>
                    <a:prstGeom prst="rect">
                      <a:avLst/>
                    </a:prstGeom>
                    <a:noFill/>
                    <a:ln>
                      <a:noFill/>
                    </a:ln>
                  </pic:spPr>
                </pic:pic>
              </a:graphicData>
            </a:graphic>
          </wp:inline>
        </w:drawing>
      </w:r>
      <w:r>
        <w:rPr>
          <w:noProof/>
        </w:rPr>
        <w:drawing>
          <wp:inline distT="0" distB="0" distL="0" distR="0" wp14:anchorId="491C346F" wp14:editId="5A146F99">
            <wp:extent cx="3346450" cy="1283970"/>
            <wp:effectExtent l="0" t="0" r="635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6450" cy="1283970"/>
                    </a:xfrm>
                    <a:prstGeom prst="rect">
                      <a:avLst/>
                    </a:prstGeom>
                    <a:noFill/>
                    <a:ln>
                      <a:noFill/>
                    </a:ln>
                  </pic:spPr>
                </pic:pic>
              </a:graphicData>
            </a:graphic>
          </wp:inline>
        </w:drawing>
      </w:r>
      <w:r>
        <w:rPr>
          <w:noProof/>
        </w:rPr>
        <w:drawing>
          <wp:inline distT="0" distB="0" distL="0" distR="0" wp14:anchorId="5D0A394A" wp14:editId="6C44BD9F">
            <wp:extent cx="4542790" cy="2499995"/>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2790" cy="2499995"/>
                    </a:xfrm>
                    <a:prstGeom prst="rect">
                      <a:avLst/>
                    </a:prstGeom>
                    <a:noFill/>
                    <a:ln>
                      <a:noFill/>
                    </a:ln>
                  </pic:spPr>
                </pic:pic>
              </a:graphicData>
            </a:graphic>
          </wp:inline>
        </w:drawing>
      </w:r>
      <w:r>
        <w:rPr>
          <w:noProof/>
        </w:rPr>
        <w:drawing>
          <wp:inline distT="0" distB="0" distL="0" distR="0" wp14:anchorId="242B72A0" wp14:editId="31D93353">
            <wp:extent cx="5758815" cy="267525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815" cy="2675255"/>
                    </a:xfrm>
                    <a:prstGeom prst="rect">
                      <a:avLst/>
                    </a:prstGeom>
                    <a:noFill/>
                    <a:ln>
                      <a:noFill/>
                    </a:ln>
                  </pic:spPr>
                </pic:pic>
              </a:graphicData>
            </a:graphic>
          </wp:inline>
        </w:drawing>
      </w:r>
    </w:p>
    <w:p w14:paraId="4067AFED" w14:textId="0EB472B5" w:rsidR="00C52533" w:rsidRPr="00C52533" w:rsidRDefault="005B3330" w:rsidP="00A339DF">
      <w:pPr>
        <w:jc w:val="both"/>
      </w:pPr>
      <w:r>
        <w:t xml:space="preserve">Dokumentace, modely a aplikace se nachází na: </w:t>
      </w:r>
      <w:hyperlink r:id="rId45" w:history="1">
        <w:r w:rsidRPr="00F9053E">
          <w:rPr>
            <w:rStyle w:val="Odkazintenzivn"/>
          </w:rPr>
          <w:t>https://github.com/cink01/SPPSP</w:t>
        </w:r>
      </w:hyperlink>
      <w:r w:rsidRPr="00F9053E">
        <w:rPr>
          <w:rStyle w:val="Odkazintenzivn"/>
        </w:rPr>
        <w:tab/>
      </w:r>
      <w:bookmarkEnd w:id="0"/>
    </w:p>
    <w:sectPr w:rsidR="00C52533" w:rsidRPr="00C52533"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6265C4" w14:textId="77777777" w:rsidR="00635438" w:rsidRDefault="00635438" w:rsidP="00450FBC">
      <w:r>
        <w:separator/>
      </w:r>
    </w:p>
  </w:endnote>
  <w:endnote w:type="continuationSeparator" w:id="0">
    <w:p w14:paraId="47A48309" w14:textId="77777777" w:rsidR="00635438" w:rsidRDefault="00635438"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7061944"/>
      <w:docPartObj>
        <w:docPartGallery w:val="Page Numbers (Bottom of Page)"/>
        <w:docPartUnique/>
      </w:docPartObj>
    </w:sdtPr>
    <w:sdtEndPr/>
    <w:sdtContent>
      <w:p w14:paraId="03594053" w14:textId="3C857F7F" w:rsidR="00164EF4" w:rsidRDefault="00164EF4"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9309601"/>
      <w:docPartObj>
        <w:docPartGallery w:val="Page Numbers (Bottom of Page)"/>
        <w:docPartUnique/>
      </w:docPartObj>
    </w:sdtPr>
    <w:sdtEndPr/>
    <w:sdtContent>
      <w:p w14:paraId="749ADFD9" w14:textId="717A65DA" w:rsidR="00164EF4" w:rsidRDefault="00164EF4" w:rsidP="00A26CE9">
        <w:pPr>
          <w:pStyle w:val="Zpat"/>
          <w:jc w:val="center"/>
        </w:pPr>
        <w:r>
          <w:fldChar w:fldCharType="begin"/>
        </w:r>
        <w:r>
          <w:instrText>PAGE   \* MERGEFORMAT</w:instrText>
        </w:r>
        <w:r>
          <w:fldChar w:fldCharType="separate"/>
        </w:r>
        <w:r>
          <w:rPr>
            <w:noProof/>
          </w:rPr>
          <w:t>43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E82057" w14:textId="77777777" w:rsidR="00635438" w:rsidRDefault="00635438" w:rsidP="00450FBC">
      <w:r>
        <w:separator/>
      </w:r>
    </w:p>
  </w:footnote>
  <w:footnote w:type="continuationSeparator" w:id="0">
    <w:p w14:paraId="5F7A0E2D" w14:textId="77777777" w:rsidR="00635438" w:rsidRDefault="00635438"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985027" w:rsidRDefault="00985027">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164EF4" w:rsidRDefault="00164EF4"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164EF4" w:rsidRPr="00605D0F" w:rsidRDefault="00164EF4"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6"/>
  </w:num>
  <w:num w:numId="21">
    <w:abstractNumId w:val="12"/>
    <w:lvlOverride w:ilvl="0">
      <w:startOverride w:val="1"/>
    </w:lvlOverride>
  </w:num>
  <w:num w:numId="22">
    <w:abstractNumId w:val="15"/>
  </w:num>
  <w:num w:numId="23">
    <w:abstractNumId w:val="12"/>
  </w:num>
  <w:num w:numId="24">
    <w:abstractNumId w:val="12"/>
  </w:num>
  <w:num w:numId="25">
    <w:abstractNumId w:val="12"/>
  </w:num>
  <w:num w:numId="26">
    <w:abstractNumId w:val="12"/>
  </w:num>
  <w:num w:numId="27">
    <w:abstractNumId w:val="18"/>
  </w:num>
  <w:num w:numId="28">
    <w:abstractNumId w:val="13"/>
  </w:num>
  <w:num w:numId="29">
    <w:abstractNumId w:val="17"/>
  </w:num>
  <w:num w:numId="30">
    <w:abstractNumId w:val="19"/>
  </w:num>
  <w:num w:numId="31">
    <w:abstractNumId w:val="11"/>
  </w:num>
  <w:num w:numId="32">
    <w:abstractNumId w:val="14"/>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11ADC"/>
    <w:rsid w:val="00012224"/>
    <w:rsid w:val="00030AE0"/>
    <w:rsid w:val="00035CEF"/>
    <w:rsid w:val="000364C7"/>
    <w:rsid w:val="0006383A"/>
    <w:rsid w:val="00064CD2"/>
    <w:rsid w:val="000753E7"/>
    <w:rsid w:val="00077D49"/>
    <w:rsid w:val="00080064"/>
    <w:rsid w:val="00085DE7"/>
    <w:rsid w:val="000B3248"/>
    <w:rsid w:val="000C684D"/>
    <w:rsid w:val="000D637A"/>
    <w:rsid w:val="000E6885"/>
    <w:rsid w:val="00106274"/>
    <w:rsid w:val="00111ECD"/>
    <w:rsid w:val="00126B67"/>
    <w:rsid w:val="00127A78"/>
    <w:rsid w:val="001345FB"/>
    <w:rsid w:val="00145F30"/>
    <w:rsid w:val="0016398B"/>
    <w:rsid w:val="00164EF4"/>
    <w:rsid w:val="001A09D3"/>
    <w:rsid w:val="001A68EA"/>
    <w:rsid w:val="001C748C"/>
    <w:rsid w:val="001D2CF3"/>
    <w:rsid w:val="001D6D7E"/>
    <w:rsid w:val="001E2EA9"/>
    <w:rsid w:val="001E752A"/>
    <w:rsid w:val="00203032"/>
    <w:rsid w:val="002042BC"/>
    <w:rsid w:val="00206021"/>
    <w:rsid w:val="0022528B"/>
    <w:rsid w:val="002267FD"/>
    <w:rsid w:val="00227221"/>
    <w:rsid w:val="00243736"/>
    <w:rsid w:val="00246B0D"/>
    <w:rsid w:val="00256B96"/>
    <w:rsid w:val="00265331"/>
    <w:rsid w:val="0027255C"/>
    <w:rsid w:val="00283385"/>
    <w:rsid w:val="00287CA6"/>
    <w:rsid w:val="0029203D"/>
    <w:rsid w:val="002A7A19"/>
    <w:rsid w:val="002B34E0"/>
    <w:rsid w:val="002C71FE"/>
    <w:rsid w:val="002F01D0"/>
    <w:rsid w:val="00310168"/>
    <w:rsid w:val="00312E15"/>
    <w:rsid w:val="003173C2"/>
    <w:rsid w:val="00330D27"/>
    <w:rsid w:val="00352F68"/>
    <w:rsid w:val="00357028"/>
    <w:rsid w:val="00364A1F"/>
    <w:rsid w:val="00372DC0"/>
    <w:rsid w:val="00376BDA"/>
    <w:rsid w:val="00381ECD"/>
    <w:rsid w:val="00395FE2"/>
    <w:rsid w:val="003971E1"/>
    <w:rsid w:val="003A18EE"/>
    <w:rsid w:val="003A1AB1"/>
    <w:rsid w:val="003C4DCC"/>
    <w:rsid w:val="003D6E24"/>
    <w:rsid w:val="003F4475"/>
    <w:rsid w:val="003F47A3"/>
    <w:rsid w:val="00406854"/>
    <w:rsid w:val="00413B7D"/>
    <w:rsid w:val="00415977"/>
    <w:rsid w:val="0042474C"/>
    <w:rsid w:val="00425B76"/>
    <w:rsid w:val="00430880"/>
    <w:rsid w:val="00432665"/>
    <w:rsid w:val="00435AA2"/>
    <w:rsid w:val="00435CEA"/>
    <w:rsid w:val="00441B6E"/>
    <w:rsid w:val="004505EF"/>
    <w:rsid w:val="00450FBC"/>
    <w:rsid w:val="0045327E"/>
    <w:rsid w:val="004568AC"/>
    <w:rsid w:val="00487AC6"/>
    <w:rsid w:val="004A202A"/>
    <w:rsid w:val="004A4289"/>
    <w:rsid w:val="004B4C23"/>
    <w:rsid w:val="004B7430"/>
    <w:rsid w:val="004C32A5"/>
    <w:rsid w:val="004D6370"/>
    <w:rsid w:val="00502A47"/>
    <w:rsid w:val="00505C90"/>
    <w:rsid w:val="005078F3"/>
    <w:rsid w:val="00520554"/>
    <w:rsid w:val="00525C14"/>
    <w:rsid w:val="005304B1"/>
    <w:rsid w:val="005342DB"/>
    <w:rsid w:val="005404A9"/>
    <w:rsid w:val="0054505F"/>
    <w:rsid w:val="005541D9"/>
    <w:rsid w:val="00554F03"/>
    <w:rsid w:val="00577033"/>
    <w:rsid w:val="00587B05"/>
    <w:rsid w:val="00594A05"/>
    <w:rsid w:val="00596E8D"/>
    <w:rsid w:val="005B0A61"/>
    <w:rsid w:val="005B3330"/>
    <w:rsid w:val="005C5501"/>
    <w:rsid w:val="00601497"/>
    <w:rsid w:val="00605D0F"/>
    <w:rsid w:val="00607586"/>
    <w:rsid w:val="0061737E"/>
    <w:rsid w:val="00621725"/>
    <w:rsid w:val="00630F3C"/>
    <w:rsid w:val="00635438"/>
    <w:rsid w:val="006372A7"/>
    <w:rsid w:val="00641B1D"/>
    <w:rsid w:val="00652760"/>
    <w:rsid w:val="006576AB"/>
    <w:rsid w:val="00670C48"/>
    <w:rsid w:val="0069085A"/>
    <w:rsid w:val="006A0510"/>
    <w:rsid w:val="006A2332"/>
    <w:rsid w:val="006D77FB"/>
    <w:rsid w:val="006E57F3"/>
    <w:rsid w:val="006F2211"/>
    <w:rsid w:val="006F30A0"/>
    <w:rsid w:val="006F4AF5"/>
    <w:rsid w:val="006F5DDE"/>
    <w:rsid w:val="006F7DFF"/>
    <w:rsid w:val="00700E9C"/>
    <w:rsid w:val="00745ED3"/>
    <w:rsid w:val="00750A84"/>
    <w:rsid w:val="00753230"/>
    <w:rsid w:val="00761846"/>
    <w:rsid w:val="00762726"/>
    <w:rsid w:val="00767149"/>
    <w:rsid w:val="007675B6"/>
    <w:rsid w:val="00791BA8"/>
    <w:rsid w:val="00792DD2"/>
    <w:rsid w:val="007B080C"/>
    <w:rsid w:val="007C07DA"/>
    <w:rsid w:val="007D2E11"/>
    <w:rsid w:val="007E2D7C"/>
    <w:rsid w:val="007E6D06"/>
    <w:rsid w:val="007F126D"/>
    <w:rsid w:val="007F17EF"/>
    <w:rsid w:val="00800520"/>
    <w:rsid w:val="00856CF0"/>
    <w:rsid w:val="0086653A"/>
    <w:rsid w:val="0088164E"/>
    <w:rsid w:val="00882623"/>
    <w:rsid w:val="008A4CE4"/>
    <w:rsid w:val="008B60B2"/>
    <w:rsid w:val="008B70C1"/>
    <w:rsid w:val="008C121A"/>
    <w:rsid w:val="008D3C06"/>
    <w:rsid w:val="008E227A"/>
    <w:rsid w:val="008E4E3F"/>
    <w:rsid w:val="008F5345"/>
    <w:rsid w:val="00900DE5"/>
    <w:rsid w:val="0090274E"/>
    <w:rsid w:val="00906E63"/>
    <w:rsid w:val="009136C8"/>
    <w:rsid w:val="00975A56"/>
    <w:rsid w:val="00985027"/>
    <w:rsid w:val="00985EFF"/>
    <w:rsid w:val="00992224"/>
    <w:rsid w:val="00992FBD"/>
    <w:rsid w:val="009A3385"/>
    <w:rsid w:val="009A47C8"/>
    <w:rsid w:val="009B46FE"/>
    <w:rsid w:val="009C58FA"/>
    <w:rsid w:val="009D2030"/>
    <w:rsid w:val="009E727B"/>
    <w:rsid w:val="009F26FD"/>
    <w:rsid w:val="009F6A90"/>
    <w:rsid w:val="00A04AE7"/>
    <w:rsid w:val="00A2040F"/>
    <w:rsid w:val="00A265AF"/>
    <w:rsid w:val="00A26CE9"/>
    <w:rsid w:val="00A339DF"/>
    <w:rsid w:val="00A41B0A"/>
    <w:rsid w:val="00A43194"/>
    <w:rsid w:val="00A50D3A"/>
    <w:rsid w:val="00A6464C"/>
    <w:rsid w:val="00A81CBF"/>
    <w:rsid w:val="00A92AAF"/>
    <w:rsid w:val="00AA1A32"/>
    <w:rsid w:val="00AB4C4A"/>
    <w:rsid w:val="00AC0EA3"/>
    <w:rsid w:val="00AC1F6C"/>
    <w:rsid w:val="00AD66A9"/>
    <w:rsid w:val="00AE1675"/>
    <w:rsid w:val="00AE7A3C"/>
    <w:rsid w:val="00B208A7"/>
    <w:rsid w:val="00B30D21"/>
    <w:rsid w:val="00B407F7"/>
    <w:rsid w:val="00B817F7"/>
    <w:rsid w:val="00B826CA"/>
    <w:rsid w:val="00B92741"/>
    <w:rsid w:val="00BA1E5D"/>
    <w:rsid w:val="00BB6841"/>
    <w:rsid w:val="00BF2973"/>
    <w:rsid w:val="00C0304D"/>
    <w:rsid w:val="00C04C21"/>
    <w:rsid w:val="00C0685C"/>
    <w:rsid w:val="00C11E4D"/>
    <w:rsid w:val="00C27DB3"/>
    <w:rsid w:val="00C40104"/>
    <w:rsid w:val="00C52533"/>
    <w:rsid w:val="00C530A5"/>
    <w:rsid w:val="00C56F11"/>
    <w:rsid w:val="00C61C9F"/>
    <w:rsid w:val="00C62139"/>
    <w:rsid w:val="00C635D4"/>
    <w:rsid w:val="00C669EC"/>
    <w:rsid w:val="00C75C7A"/>
    <w:rsid w:val="00C800E0"/>
    <w:rsid w:val="00C903C7"/>
    <w:rsid w:val="00C915C1"/>
    <w:rsid w:val="00C92C3D"/>
    <w:rsid w:val="00C94759"/>
    <w:rsid w:val="00CA2C01"/>
    <w:rsid w:val="00CB58B4"/>
    <w:rsid w:val="00CC55CC"/>
    <w:rsid w:val="00CD3734"/>
    <w:rsid w:val="00CE3E66"/>
    <w:rsid w:val="00CE46B4"/>
    <w:rsid w:val="00CF20A7"/>
    <w:rsid w:val="00D07F56"/>
    <w:rsid w:val="00D114AF"/>
    <w:rsid w:val="00D12D06"/>
    <w:rsid w:val="00D44DC4"/>
    <w:rsid w:val="00D80ABA"/>
    <w:rsid w:val="00D83AA8"/>
    <w:rsid w:val="00D86479"/>
    <w:rsid w:val="00DA6E95"/>
    <w:rsid w:val="00DE3BE8"/>
    <w:rsid w:val="00DE5FDB"/>
    <w:rsid w:val="00E10248"/>
    <w:rsid w:val="00E1451E"/>
    <w:rsid w:val="00E14C60"/>
    <w:rsid w:val="00E15CDA"/>
    <w:rsid w:val="00E40DE4"/>
    <w:rsid w:val="00E44074"/>
    <w:rsid w:val="00E51C3F"/>
    <w:rsid w:val="00E539E4"/>
    <w:rsid w:val="00E53A7E"/>
    <w:rsid w:val="00E62741"/>
    <w:rsid w:val="00E7288B"/>
    <w:rsid w:val="00E95EC9"/>
    <w:rsid w:val="00E9757D"/>
    <w:rsid w:val="00EA4979"/>
    <w:rsid w:val="00EA7BCF"/>
    <w:rsid w:val="00EB0AB9"/>
    <w:rsid w:val="00EB1231"/>
    <w:rsid w:val="00ED03CE"/>
    <w:rsid w:val="00ED0B36"/>
    <w:rsid w:val="00EE1F3A"/>
    <w:rsid w:val="00EE7EF8"/>
    <w:rsid w:val="00EF39BD"/>
    <w:rsid w:val="00EF5CFE"/>
    <w:rsid w:val="00EF63AE"/>
    <w:rsid w:val="00F05886"/>
    <w:rsid w:val="00F05DD5"/>
    <w:rsid w:val="00F065A8"/>
    <w:rsid w:val="00F1471C"/>
    <w:rsid w:val="00F14BDB"/>
    <w:rsid w:val="00F44563"/>
    <w:rsid w:val="00F60917"/>
    <w:rsid w:val="00F73D8C"/>
    <w:rsid w:val="00F745E6"/>
    <w:rsid w:val="00F74785"/>
    <w:rsid w:val="00F93ECD"/>
    <w:rsid w:val="00F9727D"/>
    <w:rsid w:val="00FA00E8"/>
    <w:rsid w:val="00FA7039"/>
    <w:rsid w:val="00FB3E37"/>
    <w:rsid w:val="00FC7A49"/>
    <w:rsid w:val="00FC7EE3"/>
    <w:rsid w:val="00FD6806"/>
    <w:rsid w:val="00FD697C"/>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6F30A0"/>
    <w:pPr>
      <w:keepNext/>
      <w:numPr>
        <w:ilvl w:val="1"/>
        <w:numId w:val="9"/>
      </w:numPr>
      <w:spacing w:before="360" w:after="180" w:line="360" w:lineRule="auto"/>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6F30A0"/>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vyeenzmnka2">
    <w:name w:val="Nevyřešená zmínka2"/>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vspj.cz/student"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cs.microsoft.com/cs-cz/nuget/what-is-nuget" TargetMode="External"/><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s://github.com/cink01/SPPS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stackoverflow.com/" TargetMode="External"/><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118B3"/>
    <w:rsid w:val="000B2B25"/>
    <w:rsid w:val="001B34F8"/>
    <w:rsid w:val="003062D5"/>
    <w:rsid w:val="00370E85"/>
    <w:rsid w:val="00376DAB"/>
    <w:rsid w:val="00415424"/>
    <w:rsid w:val="00437DC3"/>
    <w:rsid w:val="00490D89"/>
    <w:rsid w:val="004A5F32"/>
    <w:rsid w:val="00526092"/>
    <w:rsid w:val="005671E7"/>
    <w:rsid w:val="005C2C5F"/>
    <w:rsid w:val="00645426"/>
    <w:rsid w:val="00694102"/>
    <w:rsid w:val="006C5FD6"/>
    <w:rsid w:val="006E60B8"/>
    <w:rsid w:val="0070088F"/>
    <w:rsid w:val="00735F49"/>
    <w:rsid w:val="00745EAF"/>
    <w:rsid w:val="00750646"/>
    <w:rsid w:val="00842A3D"/>
    <w:rsid w:val="0084557C"/>
    <w:rsid w:val="008A5034"/>
    <w:rsid w:val="009103A9"/>
    <w:rsid w:val="00976AF9"/>
    <w:rsid w:val="009F0C81"/>
    <w:rsid w:val="009F58E6"/>
    <w:rsid w:val="00AB788E"/>
    <w:rsid w:val="00AF20DC"/>
    <w:rsid w:val="00B507C6"/>
    <w:rsid w:val="00B632AC"/>
    <w:rsid w:val="00C215FC"/>
    <w:rsid w:val="00C80953"/>
    <w:rsid w:val="00CA698D"/>
    <w:rsid w:val="00CC0FA1"/>
    <w:rsid w:val="00CD35F0"/>
    <w:rsid w:val="00D262F9"/>
    <w:rsid w:val="00D26F1B"/>
    <w:rsid w:val="00D75D54"/>
    <w:rsid w:val="00D77469"/>
    <w:rsid w:val="00D81F20"/>
    <w:rsid w:val="00E1033A"/>
    <w:rsid w:val="00E1282A"/>
    <w:rsid w:val="00EA33E1"/>
    <w:rsid w:val="00FB748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7B3C1C8F-0ADC-4B40-81E9-EE29204D1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794</TotalTime>
  <Pages>54</Pages>
  <Words>7871</Words>
  <Characters>45578</Characters>
  <Application>Microsoft Office Word</Application>
  <DocSecurity>0</DocSecurity>
  <Lines>1085</Lines>
  <Paragraphs>556</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52893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88</cp:revision>
  <cp:lastPrinted>2018-01-30T10:54:00Z</cp:lastPrinted>
  <dcterms:created xsi:type="dcterms:W3CDTF">2018-02-27T06:27:00Z</dcterms:created>
  <dcterms:modified xsi:type="dcterms:W3CDTF">2019-04-05T11:09:00Z</dcterms:modified>
</cp:coreProperties>
</file>